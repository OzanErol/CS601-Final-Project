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18AE00" w14:textId="23642987" w:rsidR="004A2165" w:rsidRPr="00747472" w:rsidRDefault="00F77FEC" w:rsidP="00707BF8">
      <w:pPr>
        <w:rPr>
          <w:rFonts w:asciiTheme="majorHAnsi" w:hAnsiTheme="majorHAnsi"/>
        </w:rPr>
      </w:pPr>
      <w:r w:rsidRPr="00747472">
        <w:rPr>
          <w:rFonts w:asciiTheme="majorHAnsi" w:hAnsiTheme="majorHAnsi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712391C6" wp14:editId="51F3069E">
                <wp:simplePos x="0" y="0"/>
                <wp:positionH relativeFrom="column">
                  <wp:posOffset>-1150620</wp:posOffset>
                </wp:positionH>
                <wp:positionV relativeFrom="paragraph">
                  <wp:posOffset>-165677</wp:posOffset>
                </wp:positionV>
                <wp:extent cx="1875155" cy="941705"/>
                <wp:effectExtent l="0" t="9525" r="1270" b="1270"/>
                <wp:wrapNone/>
                <wp:docPr id="8" name="Trapezoid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875155" cy="941705"/>
                        </a:xfrm>
                        <a:prstGeom prst="trapezoid">
                          <a:avLst>
                            <a:gd name="adj" fmla="val 70666"/>
                          </a:avLst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7763A8" id="Trapezoid 8" o:spid="_x0000_s1026" style="position:absolute;margin-left:-90.6pt;margin-top:-13.05pt;width:147.65pt;height:74.15pt;rotation:-90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75155,941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" path="m,941705l665465,r544225,l1875155,941705,,941705xe" fillcolor="#1c515a [1604]" stroked="f" strokeweight="1pt">
                <v:stroke joinstyle="miter"/>
                <v:path arrowok="t" o:connecttype="custom" o:connectlocs="0,941705;665465,0;1209690,0;1875155,941705;0,941705" o:connectangles="0,0,0,0,0"/>
              </v:shape>
            </w:pict>
          </mc:Fallback>
        </mc:AlternateContent>
      </w:r>
      <w:r w:rsidRPr="00747472">
        <w:rPr>
          <w:rFonts w:asciiTheme="majorHAnsi" w:hAnsiTheme="majorHAnsi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D41EFE3" wp14:editId="2C9D3B4E">
                <wp:simplePos x="0" y="0"/>
                <wp:positionH relativeFrom="column">
                  <wp:posOffset>1860550</wp:posOffset>
                </wp:positionH>
                <wp:positionV relativeFrom="paragraph">
                  <wp:posOffset>-13277</wp:posOffset>
                </wp:positionV>
                <wp:extent cx="5029200" cy="360045"/>
                <wp:effectExtent l="0" t="0" r="0" b="190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200" cy="360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9E77C5" w14:textId="0E8FF088" w:rsidR="0091068C" w:rsidRPr="00F77FEC" w:rsidRDefault="0091068C" w:rsidP="00F85DCF">
                            <w:pPr>
                              <w:jc w:val="center"/>
                              <w:rPr>
                                <w:rFonts w:ascii="Bell MT" w:hAnsi="Bell MT"/>
                                <w:color w:val="FFFFFF" w:themeColor="background1"/>
                                <w:sz w:val="44"/>
                                <w:szCs w:val="14"/>
                              </w:rPr>
                            </w:pPr>
                            <w:r w:rsidRPr="00F77FEC">
                              <w:rPr>
                                <w:rFonts w:ascii="Bell MT" w:hAnsi="Bell MT"/>
                                <w:color w:val="FFFFFF" w:themeColor="background1"/>
                                <w:sz w:val="36"/>
                                <w:szCs w:val="14"/>
                              </w:rPr>
                              <w:t>SDET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41EFE3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146.5pt;margin-top:-1.05pt;width:396pt;height:28.3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" filled="f" stroked="f" strokeweight=".5pt">
                <v:textbox>
                  <w:txbxContent>
                    <w:p w14:paraId="579E77C5" w14:textId="0E8FF088" w:rsidR="0091068C" w:rsidRPr="00F77FEC" w:rsidRDefault="0091068C" w:rsidP="00F85DCF">
                      <w:pPr>
                        <w:jc w:val="center"/>
                        <w:rPr>
                          <w:rFonts w:ascii="Bell MT" w:hAnsi="Bell MT"/>
                          <w:color w:val="FFFFFF" w:themeColor="background1"/>
                          <w:sz w:val="44"/>
                          <w:szCs w:val="14"/>
                        </w:rPr>
                      </w:pPr>
                      <w:r w:rsidRPr="00F77FEC">
                        <w:rPr>
                          <w:rFonts w:ascii="Bell MT" w:hAnsi="Bell MT"/>
                          <w:color w:val="FFFFFF" w:themeColor="background1"/>
                          <w:sz w:val="36"/>
                          <w:szCs w:val="14"/>
                        </w:rPr>
                        <w:t>SDET</w:t>
                      </w:r>
                    </w:p>
                  </w:txbxContent>
                </v:textbox>
              </v:shape>
            </w:pict>
          </mc:Fallback>
        </mc:AlternateContent>
      </w:r>
      <w:r w:rsidRPr="00747472">
        <w:rPr>
          <w:rFonts w:asciiTheme="majorHAnsi" w:hAnsiTheme="majorHAnsi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799CA4A" wp14:editId="5C5EE9BC">
                <wp:simplePos x="0" y="0"/>
                <wp:positionH relativeFrom="column">
                  <wp:posOffset>1832610</wp:posOffset>
                </wp:positionH>
                <wp:positionV relativeFrom="paragraph">
                  <wp:posOffset>-463608</wp:posOffset>
                </wp:positionV>
                <wp:extent cx="5077460" cy="51943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7460" cy="519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8A9882" w14:textId="1EF0AA5D" w:rsidR="0091068C" w:rsidRPr="00F77FEC" w:rsidRDefault="004464EA" w:rsidP="0020134E">
                            <w:pPr>
                              <w:jc w:val="center"/>
                              <w:rPr>
                                <w:rFonts w:ascii="Bell MT" w:hAnsi="Bell MT"/>
                                <w:color w:val="FFFFFF" w:themeColor="background1"/>
                                <w:sz w:val="52"/>
                                <w:szCs w:val="18"/>
                              </w:rPr>
                            </w:pPr>
                            <w:r w:rsidRPr="00F77FEC">
                              <w:rPr>
                                <w:rFonts w:ascii="Bell MT" w:hAnsi="Bell MT"/>
                                <w:color w:val="FFFFFF" w:themeColor="background1"/>
                                <w:sz w:val="52"/>
                                <w:szCs w:val="18"/>
                              </w:rPr>
                              <w:t>O</w:t>
                            </w:r>
                            <w:r w:rsidR="00F77FEC" w:rsidRPr="00F77FEC">
                              <w:rPr>
                                <w:rFonts w:ascii="Bell MT" w:hAnsi="Bell MT"/>
                                <w:color w:val="FFFFFF" w:themeColor="background1"/>
                                <w:sz w:val="52"/>
                                <w:szCs w:val="18"/>
                              </w:rPr>
                              <w:t>ZAN</w:t>
                            </w:r>
                            <w:r w:rsidRPr="00F77FEC">
                              <w:rPr>
                                <w:rFonts w:ascii="Bell MT" w:hAnsi="Bell MT"/>
                                <w:color w:val="FFFFFF" w:themeColor="background1"/>
                                <w:sz w:val="52"/>
                                <w:szCs w:val="18"/>
                              </w:rPr>
                              <w:t xml:space="preserve"> EROL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99CA4A" id="Text Box 10" o:spid="_x0000_s1027" type="#_x0000_t202" style="position:absolute;margin-left:144.3pt;margin-top:-36.5pt;width:399.8pt;height:40.9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" filled="f" stroked="f" strokeweight=".5pt">
                <v:textbox>
                  <w:txbxContent>
                    <w:p w14:paraId="1A8A9882" w14:textId="1EF0AA5D" w:rsidR="0091068C" w:rsidRPr="00F77FEC" w:rsidRDefault="004464EA" w:rsidP="0020134E">
                      <w:pPr>
                        <w:jc w:val="center"/>
                        <w:rPr>
                          <w:rFonts w:ascii="Bell MT" w:hAnsi="Bell MT"/>
                          <w:color w:val="FFFFFF" w:themeColor="background1"/>
                          <w:sz w:val="52"/>
                          <w:szCs w:val="18"/>
                        </w:rPr>
                      </w:pPr>
                      <w:r w:rsidRPr="00F77FEC">
                        <w:rPr>
                          <w:rFonts w:ascii="Bell MT" w:hAnsi="Bell MT"/>
                          <w:color w:val="FFFFFF" w:themeColor="background1"/>
                          <w:sz w:val="52"/>
                          <w:szCs w:val="18"/>
                        </w:rPr>
                        <w:t>O</w:t>
                      </w:r>
                      <w:r w:rsidR="00F77FEC" w:rsidRPr="00F77FEC">
                        <w:rPr>
                          <w:rFonts w:ascii="Bell MT" w:hAnsi="Bell MT"/>
                          <w:color w:val="FFFFFF" w:themeColor="background1"/>
                          <w:sz w:val="52"/>
                          <w:szCs w:val="18"/>
                        </w:rPr>
                        <w:t>ZAN</w:t>
                      </w:r>
                      <w:r w:rsidRPr="00F77FEC">
                        <w:rPr>
                          <w:rFonts w:ascii="Bell MT" w:hAnsi="Bell MT"/>
                          <w:color w:val="FFFFFF" w:themeColor="background1"/>
                          <w:sz w:val="52"/>
                          <w:szCs w:val="18"/>
                        </w:rPr>
                        <w:t xml:space="preserve"> EROL</w:t>
                      </w:r>
                    </w:p>
                  </w:txbxContent>
                </v:textbox>
              </v:shape>
            </w:pict>
          </mc:Fallback>
        </mc:AlternateContent>
      </w:r>
      <w:r w:rsidR="006C44D6">
        <w:rPr>
          <w:noProof/>
          <w:lang w:eastAsia="en-US"/>
        </w:rPr>
        <w:drawing>
          <wp:anchor distT="0" distB="0" distL="114300" distR="114300" simplePos="0" relativeHeight="251742208" behindDoc="0" locked="0" layoutInCell="1" allowOverlap="1" wp14:anchorId="004142E4" wp14:editId="47AAC432">
            <wp:simplePos x="0" y="0"/>
            <wp:positionH relativeFrom="margin">
              <wp:posOffset>1108017</wp:posOffset>
            </wp:positionH>
            <wp:positionV relativeFrom="margin">
              <wp:posOffset>285750</wp:posOffset>
            </wp:positionV>
            <wp:extent cx="762000" cy="76200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C44D6" w:rsidRPr="00FC5365">
        <w:rPr>
          <w:rFonts w:ascii="Garamond" w:eastAsia="Garamond" w:hAnsi="Garamond" w:cs="Garamond"/>
          <w:b/>
          <w:bCs/>
          <w:noProof/>
          <w:sz w:val="20"/>
          <w:szCs w:val="20"/>
          <w:lang w:eastAsia="en-US"/>
        </w:rPr>
        <w:drawing>
          <wp:anchor distT="0" distB="0" distL="114300" distR="114300" simplePos="0" relativeHeight="251743232" behindDoc="0" locked="0" layoutInCell="1" allowOverlap="1" wp14:anchorId="7F9FEE36" wp14:editId="6A3CBB71">
            <wp:simplePos x="0" y="0"/>
            <wp:positionH relativeFrom="margin">
              <wp:posOffset>411826</wp:posOffset>
            </wp:positionH>
            <wp:positionV relativeFrom="margin">
              <wp:posOffset>213360</wp:posOffset>
            </wp:positionV>
            <wp:extent cx="640080" cy="971550"/>
            <wp:effectExtent l="0" t="0" r="7620" b="0"/>
            <wp:wrapSquare wrapText="bothSides"/>
            <wp:docPr id="4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ge1image1829648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" cy="9715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C44D6" w:rsidRPr="00747472">
        <w:rPr>
          <w:rFonts w:asciiTheme="majorHAnsi" w:hAnsiTheme="majorHAnsi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89632" behindDoc="0" locked="0" layoutInCell="1" allowOverlap="1" wp14:anchorId="618480DE" wp14:editId="77FB906F">
                <wp:simplePos x="0" y="0"/>
                <wp:positionH relativeFrom="page">
                  <wp:align>right</wp:align>
                </wp:positionH>
                <wp:positionV relativeFrom="paragraph">
                  <wp:posOffset>-637309</wp:posOffset>
                </wp:positionV>
                <wp:extent cx="7349836" cy="1870075"/>
                <wp:effectExtent l="0" t="0" r="3810" b="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49836" cy="18700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094D81" id="Rectangle 9" o:spid="_x0000_s1026" style="position:absolute;margin-left:527.55pt;margin-top:-50.2pt;width:578.75pt;height:147.25pt;z-index:2515896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" fillcolor="#1c515a [1604]" stroked="f" strokeweight="1pt">
                <w10:wrap anchorx="page"/>
              </v:rect>
            </w:pict>
          </mc:Fallback>
        </mc:AlternateContent>
      </w:r>
    </w:p>
    <w:p w14:paraId="6A831831" w14:textId="5355B8BF" w:rsidR="004A2165" w:rsidRPr="00747472" w:rsidRDefault="003056F0" w:rsidP="00707BF8">
      <w:pPr>
        <w:rPr>
          <w:rFonts w:asciiTheme="majorHAnsi" w:hAnsiTheme="majorHAnsi"/>
        </w:rPr>
      </w:pPr>
      <w:r w:rsidRPr="00747472">
        <w:rPr>
          <w:rFonts w:asciiTheme="majorHAnsi" w:hAnsiTheme="majorHAnsi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AC96414" wp14:editId="490A4D27">
                <wp:simplePos x="0" y="0"/>
                <wp:positionH relativeFrom="column">
                  <wp:posOffset>1861185</wp:posOffset>
                </wp:positionH>
                <wp:positionV relativeFrom="paragraph">
                  <wp:posOffset>29903</wp:posOffset>
                </wp:positionV>
                <wp:extent cx="5069221" cy="340995"/>
                <wp:effectExtent l="0" t="0" r="0" b="1905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9221" cy="340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650357" w14:textId="1CD467FB" w:rsidR="0091068C" w:rsidRPr="00E8192D" w:rsidRDefault="00F77FEC" w:rsidP="003056F0">
                            <w:pPr>
                              <w:jc w:val="center"/>
                              <w:rPr>
                                <w:rFonts w:ascii="Bell MT" w:hAnsi="Bell MT"/>
                                <w:color w:val="FFFFFF" w:themeColor="background1"/>
                                <w:sz w:val="160"/>
                              </w:rPr>
                            </w:pPr>
                            <w:r>
                              <w:rPr>
                                <w:rFonts w:ascii="Bell MT" w:hAnsi="Bell MT"/>
                                <w:color w:val="FFFFFF" w:themeColor="background1"/>
                                <w:sz w:val="32"/>
                              </w:rPr>
                              <w:t>A</w:t>
                            </w:r>
                            <w:r w:rsidR="006022FB">
                              <w:rPr>
                                <w:rFonts w:ascii="Bell MT" w:hAnsi="Bell MT"/>
                                <w:color w:val="FFFFFF" w:themeColor="background1"/>
                                <w:sz w:val="32"/>
                              </w:rPr>
                              <w:t>uthorized to</w:t>
                            </w:r>
                            <w:r w:rsidR="004464EA">
                              <w:rPr>
                                <w:rFonts w:ascii="Bell MT" w:hAnsi="Bell MT"/>
                                <w:color w:val="FFFFFF" w:themeColor="background1"/>
                                <w:sz w:val="32"/>
                              </w:rPr>
                              <w:t xml:space="preserve"> work </w:t>
                            </w:r>
                            <w:r>
                              <w:rPr>
                                <w:rFonts w:ascii="Bell MT" w:hAnsi="Bell MT"/>
                                <w:color w:val="FFFFFF" w:themeColor="background1"/>
                                <w:sz w:val="32"/>
                              </w:rPr>
                              <w:t xml:space="preserve">in USA for </w:t>
                            </w:r>
                            <w:r w:rsidR="004464EA">
                              <w:rPr>
                                <w:rFonts w:ascii="Bell MT" w:hAnsi="Bell MT"/>
                                <w:color w:val="FFFFFF" w:themeColor="background1"/>
                                <w:sz w:val="32"/>
                              </w:rPr>
                              <w:t xml:space="preserve">any </w:t>
                            </w:r>
                            <w:r w:rsidR="00401C10">
                              <w:rPr>
                                <w:rFonts w:ascii="Bell MT" w:hAnsi="Bell MT"/>
                                <w:color w:val="FFFFFF" w:themeColor="background1"/>
                                <w:sz w:val="32"/>
                              </w:rPr>
                              <w:t>company.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C96414" id="Text Box 27" o:spid="_x0000_s1028" type="#_x0000_t202" style="position:absolute;margin-left:146.55pt;margin-top:2.35pt;width:399.15pt;height:26.8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" filled="f" stroked="f" strokeweight=".5pt">
                <v:textbox>
                  <w:txbxContent>
                    <w:p w14:paraId="59650357" w14:textId="1CD467FB" w:rsidR="0091068C" w:rsidRPr="00E8192D" w:rsidRDefault="00F77FEC" w:rsidP="003056F0">
                      <w:pPr>
                        <w:jc w:val="center"/>
                        <w:rPr>
                          <w:rFonts w:ascii="Bell MT" w:hAnsi="Bell MT"/>
                          <w:color w:val="FFFFFF" w:themeColor="background1"/>
                          <w:sz w:val="160"/>
                        </w:rPr>
                      </w:pPr>
                      <w:r>
                        <w:rPr>
                          <w:rFonts w:ascii="Bell MT" w:hAnsi="Bell MT"/>
                          <w:color w:val="FFFFFF" w:themeColor="background1"/>
                          <w:sz w:val="32"/>
                        </w:rPr>
                        <w:t>A</w:t>
                      </w:r>
                      <w:r w:rsidR="006022FB">
                        <w:rPr>
                          <w:rFonts w:ascii="Bell MT" w:hAnsi="Bell MT"/>
                          <w:color w:val="FFFFFF" w:themeColor="background1"/>
                          <w:sz w:val="32"/>
                        </w:rPr>
                        <w:t>uthorized to</w:t>
                      </w:r>
                      <w:r w:rsidR="004464EA">
                        <w:rPr>
                          <w:rFonts w:ascii="Bell MT" w:hAnsi="Bell MT"/>
                          <w:color w:val="FFFFFF" w:themeColor="background1"/>
                          <w:sz w:val="32"/>
                        </w:rPr>
                        <w:t xml:space="preserve"> work </w:t>
                      </w:r>
                      <w:r>
                        <w:rPr>
                          <w:rFonts w:ascii="Bell MT" w:hAnsi="Bell MT"/>
                          <w:color w:val="FFFFFF" w:themeColor="background1"/>
                          <w:sz w:val="32"/>
                        </w:rPr>
                        <w:t xml:space="preserve">in USA for </w:t>
                      </w:r>
                      <w:r w:rsidR="004464EA">
                        <w:rPr>
                          <w:rFonts w:ascii="Bell MT" w:hAnsi="Bell MT"/>
                          <w:color w:val="FFFFFF" w:themeColor="background1"/>
                          <w:sz w:val="32"/>
                        </w:rPr>
                        <w:t xml:space="preserve">any </w:t>
                      </w:r>
                      <w:r w:rsidR="00401C10">
                        <w:rPr>
                          <w:rFonts w:ascii="Bell MT" w:hAnsi="Bell MT"/>
                          <w:color w:val="FFFFFF" w:themeColor="background1"/>
                          <w:sz w:val="32"/>
                        </w:rPr>
                        <w:t>company.</w:t>
                      </w:r>
                    </w:p>
                  </w:txbxContent>
                </v:textbox>
              </v:shape>
            </w:pict>
          </mc:Fallback>
        </mc:AlternateContent>
      </w:r>
    </w:p>
    <w:p w14:paraId="70944DEC" w14:textId="5BF14FA2" w:rsidR="00707BF8" w:rsidRPr="00747472" w:rsidRDefault="005C7954" w:rsidP="00707BF8">
      <w:pPr>
        <w:rPr>
          <w:rFonts w:asciiTheme="majorHAnsi" w:hAnsiTheme="majorHAnsi"/>
        </w:rPr>
      </w:pPr>
      <w:r w:rsidRPr="00747472">
        <w:rPr>
          <w:rFonts w:asciiTheme="majorHAnsi" w:hAnsiTheme="majorHAnsi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A7DC95A" wp14:editId="73353B9B">
                <wp:simplePos x="0" y="0"/>
                <wp:positionH relativeFrom="column">
                  <wp:posOffset>1860665</wp:posOffset>
                </wp:positionH>
                <wp:positionV relativeFrom="paragraph">
                  <wp:posOffset>46413</wp:posOffset>
                </wp:positionV>
                <wp:extent cx="5063490" cy="311727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3490" cy="3117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C63D0E" w14:textId="2F3BA5E1" w:rsidR="00F77FEC" w:rsidRDefault="004464EA" w:rsidP="00F77FEC">
                            <w:pPr>
                              <w:jc w:val="center"/>
                              <w:rPr>
                                <w:rFonts w:asciiTheme="majorHAnsi" w:hAnsiTheme="majorHAnsi"/>
                                <w:color w:val="FFFFFF" w:themeColor="background1"/>
                                <w:sz w:val="28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color w:val="FFFFFF" w:themeColor="background1"/>
                                <w:sz w:val="28"/>
                              </w:rPr>
                              <w:t>Saint Louis,</w:t>
                            </w:r>
                            <w:r w:rsidR="00D634C3">
                              <w:rPr>
                                <w:rFonts w:asciiTheme="majorHAnsi" w:hAnsiTheme="majorHAnsi"/>
                                <w:color w:val="FFFFFF" w:themeColor="background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hAnsiTheme="majorHAnsi"/>
                                <w:color w:val="FFFFFF" w:themeColor="background1"/>
                                <w:sz w:val="28"/>
                              </w:rPr>
                              <w:t>Missouri</w:t>
                            </w:r>
                            <w:r w:rsidR="00D51082">
                              <w:rPr>
                                <w:rFonts w:asciiTheme="majorHAnsi" w:hAnsiTheme="majorHAnsi"/>
                                <w:color w:val="FFFFFF" w:themeColor="background1"/>
                                <w:sz w:val="28"/>
                              </w:rPr>
                              <w:t xml:space="preserve"> </w:t>
                            </w:r>
                            <w:r w:rsidR="0091068C" w:rsidRPr="00F85DCF">
                              <w:rPr>
                                <w:rFonts w:asciiTheme="majorHAnsi" w:hAnsiTheme="majorHAnsi"/>
                                <w:color w:val="FFFFFF" w:themeColor="background1"/>
                                <w:sz w:val="28"/>
                              </w:rPr>
                              <w:t>| </w:t>
                            </w:r>
                            <w:r>
                              <w:rPr>
                                <w:rFonts w:asciiTheme="majorHAnsi" w:hAnsiTheme="majorHAnsi"/>
                                <w:color w:val="FFFFFF" w:themeColor="background1"/>
                                <w:sz w:val="28"/>
                              </w:rPr>
                              <w:t>314</w:t>
                            </w:r>
                            <w:r w:rsidR="00D634C3">
                              <w:rPr>
                                <w:rFonts w:asciiTheme="majorHAnsi" w:hAnsiTheme="majorHAnsi"/>
                                <w:color w:val="FFFFFF" w:themeColor="background1"/>
                                <w:sz w:val="28"/>
                              </w:rPr>
                              <w:t>-</w:t>
                            </w:r>
                            <w:r>
                              <w:rPr>
                                <w:rFonts w:asciiTheme="majorHAnsi" w:hAnsiTheme="majorHAnsi"/>
                                <w:color w:val="FFFFFF" w:themeColor="background1"/>
                                <w:sz w:val="28"/>
                              </w:rPr>
                              <w:t>243</w:t>
                            </w:r>
                            <w:r w:rsidR="00D634C3">
                              <w:rPr>
                                <w:rFonts w:asciiTheme="majorHAnsi" w:hAnsiTheme="majorHAnsi"/>
                                <w:color w:val="FFFFFF" w:themeColor="background1"/>
                                <w:sz w:val="28"/>
                              </w:rPr>
                              <w:t>-</w:t>
                            </w:r>
                            <w:r>
                              <w:rPr>
                                <w:rFonts w:asciiTheme="majorHAnsi" w:hAnsiTheme="majorHAnsi"/>
                                <w:color w:val="FFFFFF" w:themeColor="background1"/>
                                <w:sz w:val="28"/>
                              </w:rPr>
                              <w:t>7995</w:t>
                            </w:r>
                            <w:r w:rsidR="0091068C" w:rsidRPr="00F85DCF">
                              <w:rPr>
                                <w:rFonts w:asciiTheme="majorHAnsi" w:hAnsiTheme="majorHAnsi"/>
                                <w:color w:val="FFFFFF" w:themeColor="background1"/>
                                <w:sz w:val="28"/>
                              </w:rPr>
                              <w:t> | </w:t>
                            </w:r>
                            <w:r>
                              <w:rPr>
                                <w:rFonts w:asciiTheme="majorHAnsi" w:hAnsiTheme="majorHAnsi"/>
                                <w:color w:val="FFFFFF" w:themeColor="background1"/>
                                <w:sz w:val="28"/>
                              </w:rPr>
                              <w:t>Oozanerol</w:t>
                            </w:r>
                            <w:r w:rsidR="0020134E" w:rsidRPr="0020134E">
                              <w:rPr>
                                <w:rFonts w:asciiTheme="majorHAnsi" w:hAnsiTheme="majorHAnsi"/>
                                <w:color w:val="FFFFFF" w:themeColor="background1"/>
                                <w:sz w:val="28"/>
                              </w:rPr>
                              <w:t>@gmail.com</w:t>
                            </w:r>
                          </w:p>
                          <w:p w14:paraId="31D24A1B" w14:textId="77777777" w:rsidR="00F77FEC" w:rsidRDefault="00F77FEC" w:rsidP="00F77FEC">
                            <w:pPr>
                              <w:jc w:val="center"/>
                              <w:rPr>
                                <w:rFonts w:asciiTheme="majorHAnsi" w:hAnsiTheme="majorHAnsi"/>
                                <w:color w:val="FFFFFF" w:themeColor="background1"/>
                                <w:sz w:val="28"/>
                              </w:rPr>
                            </w:pPr>
                          </w:p>
                          <w:p w14:paraId="143D62C6" w14:textId="6B1A47FB" w:rsidR="00F77FEC" w:rsidRPr="00F77FEC" w:rsidRDefault="00F77FEC" w:rsidP="00F77FEC">
                            <w:pPr>
                              <w:jc w:val="center"/>
                              <w:rPr>
                                <w:rFonts w:asciiTheme="majorHAnsi" w:hAnsiTheme="majorHAnsi"/>
                                <w:color w:val="FFFFFF" w:themeColor="background1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7DC95A" id="Text Box 11" o:spid="_x0000_s1029" type="#_x0000_t202" style="position:absolute;margin-left:146.5pt;margin-top:3.65pt;width:398.7pt;height:24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" filled="f" stroked="f" strokeweight=".5pt">
                <v:textbox>
                  <w:txbxContent>
                    <w:p w14:paraId="38C63D0E" w14:textId="2F3BA5E1" w:rsidR="00F77FEC" w:rsidRDefault="004464EA" w:rsidP="00F77FEC">
                      <w:pPr>
                        <w:jc w:val="center"/>
                        <w:rPr>
                          <w:rFonts w:asciiTheme="majorHAnsi" w:hAnsiTheme="majorHAnsi"/>
                          <w:color w:val="FFFFFF" w:themeColor="background1"/>
                          <w:sz w:val="28"/>
                        </w:rPr>
                      </w:pPr>
                      <w:r>
                        <w:rPr>
                          <w:rFonts w:asciiTheme="majorHAnsi" w:hAnsiTheme="majorHAnsi"/>
                          <w:color w:val="FFFFFF" w:themeColor="background1"/>
                          <w:sz w:val="28"/>
                        </w:rPr>
                        <w:t>Saint Louis,</w:t>
                      </w:r>
                      <w:r w:rsidR="00D634C3">
                        <w:rPr>
                          <w:rFonts w:asciiTheme="majorHAnsi" w:hAnsiTheme="majorHAnsi"/>
                          <w:color w:val="FFFFFF" w:themeColor="background1"/>
                          <w:sz w:val="28"/>
                        </w:rPr>
                        <w:t xml:space="preserve"> </w:t>
                      </w:r>
                      <w:r>
                        <w:rPr>
                          <w:rFonts w:asciiTheme="majorHAnsi" w:hAnsiTheme="majorHAnsi"/>
                          <w:color w:val="FFFFFF" w:themeColor="background1"/>
                          <w:sz w:val="28"/>
                        </w:rPr>
                        <w:t>Missouri</w:t>
                      </w:r>
                      <w:r w:rsidR="00D51082">
                        <w:rPr>
                          <w:rFonts w:asciiTheme="majorHAnsi" w:hAnsiTheme="majorHAnsi"/>
                          <w:color w:val="FFFFFF" w:themeColor="background1"/>
                          <w:sz w:val="28"/>
                        </w:rPr>
                        <w:t xml:space="preserve"> </w:t>
                      </w:r>
                      <w:r w:rsidR="0091068C" w:rsidRPr="00F85DCF">
                        <w:rPr>
                          <w:rFonts w:asciiTheme="majorHAnsi" w:hAnsiTheme="majorHAnsi"/>
                          <w:color w:val="FFFFFF" w:themeColor="background1"/>
                          <w:sz w:val="28"/>
                        </w:rPr>
                        <w:t>| </w:t>
                      </w:r>
                      <w:r>
                        <w:rPr>
                          <w:rFonts w:asciiTheme="majorHAnsi" w:hAnsiTheme="majorHAnsi"/>
                          <w:color w:val="FFFFFF" w:themeColor="background1"/>
                          <w:sz w:val="28"/>
                        </w:rPr>
                        <w:t>314</w:t>
                      </w:r>
                      <w:r w:rsidR="00D634C3">
                        <w:rPr>
                          <w:rFonts w:asciiTheme="majorHAnsi" w:hAnsiTheme="majorHAnsi"/>
                          <w:color w:val="FFFFFF" w:themeColor="background1"/>
                          <w:sz w:val="28"/>
                        </w:rPr>
                        <w:t>-</w:t>
                      </w:r>
                      <w:r>
                        <w:rPr>
                          <w:rFonts w:asciiTheme="majorHAnsi" w:hAnsiTheme="majorHAnsi"/>
                          <w:color w:val="FFFFFF" w:themeColor="background1"/>
                          <w:sz w:val="28"/>
                        </w:rPr>
                        <w:t>243</w:t>
                      </w:r>
                      <w:r w:rsidR="00D634C3">
                        <w:rPr>
                          <w:rFonts w:asciiTheme="majorHAnsi" w:hAnsiTheme="majorHAnsi"/>
                          <w:color w:val="FFFFFF" w:themeColor="background1"/>
                          <w:sz w:val="28"/>
                        </w:rPr>
                        <w:t>-</w:t>
                      </w:r>
                      <w:r>
                        <w:rPr>
                          <w:rFonts w:asciiTheme="majorHAnsi" w:hAnsiTheme="majorHAnsi"/>
                          <w:color w:val="FFFFFF" w:themeColor="background1"/>
                          <w:sz w:val="28"/>
                        </w:rPr>
                        <w:t>7995</w:t>
                      </w:r>
                      <w:r w:rsidR="0091068C" w:rsidRPr="00F85DCF">
                        <w:rPr>
                          <w:rFonts w:asciiTheme="majorHAnsi" w:hAnsiTheme="majorHAnsi"/>
                          <w:color w:val="FFFFFF" w:themeColor="background1"/>
                          <w:sz w:val="28"/>
                        </w:rPr>
                        <w:t> | </w:t>
                      </w:r>
                      <w:r>
                        <w:rPr>
                          <w:rFonts w:asciiTheme="majorHAnsi" w:hAnsiTheme="majorHAnsi"/>
                          <w:color w:val="FFFFFF" w:themeColor="background1"/>
                          <w:sz w:val="28"/>
                        </w:rPr>
                        <w:t>Oozanerol</w:t>
                      </w:r>
                      <w:r w:rsidR="0020134E" w:rsidRPr="0020134E">
                        <w:rPr>
                          <w:rFonts w:asciiTheme="majorHAnsi" w:hAnsiTheme="majorHAnsi"/>
                          <w:color w:val="FFFFFF" w:themeColor="background1"/>
                          <w:sz w:val="28"/>
                        </w:rPr>
                        <w:t>@gmail.com</w:t>
                      </w:r>
                    </w:p>
                    <w:p w14:paraId="31D24A1B" w14:textId="77777777" w:rsidR="00F77FEC" w:rsidRDefault="00F77FEC" w:rsidP="00F77FEC">
                      <w:pPr>
                        <w:jc w:val="center"/>
                        <w:rPr>
                          <w:rFonts w:asciiTheme="majorHAnsi" w:hAnsiTheme="majorHAnsi"/>
                          <w:color w:val="FFFFFF" w:themeColor="background1"/>
                          <w:sz w:val="28"/>
                        </w:rPr>
                      </w:pPr>
                    </w:p>
                    <w:p w14:paraId="143D62C6" w14:textId="6B1A47FB" w:rsidR="00F77FEC" w:rsidRPr="00F77FEC" w:rsidRDefault="00F77FEC" w:rsidP="00F77FEC">
                      <w:pPr>
                        <w:jc w:val="center"/>
                        <w:rPr>
                          <w:rFonts w:asciiTheme="majorHAnsi" w:hAnsiTheme="majorHAnsi"/>
                          <w:color w:val="FFFFFF" w:themeColor="background1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747472">
        <w:rPr>
          <w:rFonts w:asciiTheme="majorHAnsi" w:hAnsiTheme="majorHAnsi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48F2FA62" wp14:editId="36543B11">
                <wp:simplePos x="0" y="0"/>
                <wp:positionH relativeFrom="column">
                  <wp:posOffset>2013065</wp:posOffset>
                </wp:positionH>
                <wp:positionV relativeFrom="paragraph">
                  <wp:posOffset>268085</wp:posOffset>
                </wp:positionV>
                <wp:extent cx="5063490" cy="346364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3490" cy="34636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45E35C" w14:textId="4B70FD78" w:rsidR="005C7954" w:rsidRPr="005C7954" w:rsidRDefault="005C7954" w:rsidP="00D51082">
                            <w:pPr>
                              <w:jc w:val="center"/>
                              <w:rPr>
                                <w:rFonts w:asciiTheme="majorHAnsi" w:hAnsiTheme="majorHAnsi"/>
                                <w:color w:val="FFFFFF" w:themeColor="background1"/>
                                <w:sz w:val="28"/>
                              </w:rPr>
                            </w:pPr>
                            <w:r w:rsidRPr="005C7954">
                              <w:rPr>
                                <w:noProof/>
                                <w:color w:val="FFFFFF" w:themeColor="background1"/>
                                <w:lang w:eastAsia="en-US"/>
                              </w:rPr>
                              <w:drawing>
                                <wp:inline distT="0" distB="0" distL="0" distR="0" wp14:anchorId="4F303875" wp14:editId="608898A5">
                                  <wp:extent cx="254173" cy="187036"/>
                                  <wp:effectExtent l="0" t="0" r="0" b="3810"/>
                                  <wp:docPr id="29" name="Picture 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9182" cy="2275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hyperlink r:id="rId11" w:history="1">
                              <w:r w:rsidRPr="005C7954">
                                <w:rPr>
                                  <w:rFonts w:asciiTheme="majorHAnsi" w:hAnsiTheme="majorHAnsi"/>
                                  <w:color w:val="FFFFFF" w:themeColor="background1"/>
                                  <w:sz w:val="28"/>
                                </w:rPr>
                                <w:t>linkedin.com/in/</w:t>
                              </w:r>
                              <w:proofErr w:type="spellStart"/>
                              <w:r w:rsidRPr="005C7954">
                                <w:rPr>
                                  <w:rFonts w:asciiTheme="majorHAnsi" w:hAnsiTheme="majorHAnsi"/>
                                  <w:color w:val="FFFFFF" w:themeColor="background1"/>
                                  <w:sz w:val="28"/>
                                </w:rPr>
                                <w:t>ozan-erol</w:t>
                              </w:r>
                              <w:proofErr w:type="spellEnd"/>
                              <w:r w:rsidRPr="005C7954">
                                <w:rPr>
                                  <w:rFonts w:asciiTheme="majorHAnsi" w:hAnsiTheme="majorHAnsi"/>
                                  <w:color w:val="FFFFFF" w:themeColor="background1"/>
                                  <w:sz w:val="28"/>
                                </w:rPr>
                                <w:t>/</w:t>
                              </w:r>
                            </w:hyperlink>
                          </w:p>
                          <w:p w14:paraId="3D79352B" w14:textId="77777777" w:rsidR="005C7954" w:rsidRDefault="005C7954" w:rsidP="005C7954">
                            <w:pPr>
                              <w:jc w:val="center"/>
                              <w:rPr>
                                <w:rFonts w:asciiTheme="majorHAnsi" w:hAnsiTheme="majorHAnsi"/>
                                <w:color w:val="FFFFFF" w:themeColor="background1"/>
                                <w:sz w:val="28"/>
                              </w:rPr>
                            </w:pPr>
                          </w:p>
                          <w:p w14:paraId="6DF98CAF" w14:textId="77777777" w:rsidR="005C7954" w:rsidRPr="00F77FEC" w:rsidRDefault="005C7954" w:rsidP="005C7954">
                            <w:pPr>
                              <w:jc w:val="center"/>
                              <w:rPr>
                                <w:rFonts w:asciiTheme="majorHAnsi" w:hAnsiTheme="majorHAnsi"/>
                                <w:color w:val="FFFFFF" w:themeColor="background1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F2FA62" id="Text Box 28" o:spid="_x0000_s1030" type="#_x0000_t202" style="position:absolute;margin-left:158.5pt;margin-top:21.1pt;width:398.7pt;height:27.2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" filled="f" stroked="f" strokeweight=".5pt">
                <v:textbox>
                  <w:txbxContent>
                    <w:p w14:paraId="7745E35C" w14:textId="4B70FD78" w:rsidR="005C7954" w:rsidRPr="005C7954" w:rsidRDefault="005C7954" w:rsidP="00D51082">
                      <w:pPr>
                        <w:jc w:val="center"/>
                        <w:rPr>
                          <w:rFonts w:asciiTheme="majorHAnsi" w:hAnsiTheme="majorHAnsi"/>
                          <w:color w:val="FFFFFF" w:themeColor="background1"/>
                          <w:sz w:val="28"/>
                        </w:rPr>
                      </w:pPr>
                      <w:r w:rsidRPr="005C7954">
                        <w:rPr>
                          <w:noProof/>
                          <w:color w:val="FFFFFF" w:themeColor="background1"/>
                          <w:lang w:eastAsia="en-US"/>
                        </w:rPr>
                        <w:drawing>
                          <wp:inline distT="0" distB="0" distL="0" distR="0" wp14:anchorId="4F303875" wp14:editId="608898A5">
                            <wp:extent cx="254173" cy="187036"/>
                            <wp:effectExtent l="0" t="0" r="0" b="3810"/>
                            <wp:docPr id="29" name="Picture 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09182" cy="2275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hyperlink r:id="rId12" w:history="1">
                        <w:r w:rsidRPr="005C7954">
                          <w:rPr>
                            <w:rFonts w:asciiTheme="majorHAnsi" w:hAnsiTheme="majorHAnsi"/>
                            <w:color w:val="FFFFFF" w:themeColor="background1"/>
                            <w:sz w:val="28"/>
                          </w:rPr>
                          <w:t>linkedin.com/in/</w:t>
                        </w:r>
                        <w:proofErr w:type="spellStart"/>
                        <w:r w:rsidRPr="005C7954">
                          <w:rPr>
                            <w:rFonts w:asciiTheme="majorHAnsi" w:hAnsiTheme="majorHAnsi"/>
                            <w:color w:val="FFFFFF" w:themeColor="background1"/>
                            <w:sz w:val="28"/>
                          </w:rPr>
                          <w:t>ozan-erol</w:t>
                        </w:r>
                        <w:proofErr w:type="spellEnd"/>
                        <w:r w:rsidRPr="005C7954">
                          <w:rPr>
                            <w:rFonts w:asciiTheme="majorHAnsi" w:hAnsiTheme="majorHAnsi"/>
                            <w:color w:val="FFFFFF" w:themeColor="background1"/>
                            <w:sz w:val="28"/>
                          </w:rPr>
                          <w:t>/</w:t>
                        </w:r>
                      </w:hyperlink>
                    </w:p>
                    <w:p w14:paraId="3D79352B" w14:textId="77777777" w:rsidR="005C7954" w:rsidRDefault="005C7954" w:rsidP="005C7954">
                      <w:pPr>
                        <w:jc w:val="center"/>
                        <w:rPr>
                          <w:rFonts w:asciiTheme="majorHAnsi" w:hAnsiTheme="majorHAnsi"/>
                          <w:color w:val="FFFFFF" w:themeColor="background1"/>
                          <w:sz w:val="28"/>
                        </w:rPr>
                      </w:pPr>
                    </w:p>
                    <w:p w14:paraId="6DF98CAF" w14:textId="77777777" w:rsidR="005C7954" w:rsidRPr="00F77FEC" w:rsidRDefault="005C7954" w:rsidP="005C7954">
                      <w:pPr>
                        <w:jc w:val="center"/>
                        <w:rPr>
                          <w:rFonts w:asciiTheme="majorHAnsi" w:hAnsiTheme="majorHAnsi"/>
                          <w:color w:val="FFFFFF" w:themeColor="background1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77FEC" w:rsidRPr="00747472">
        <w:rPr>
          <w:rFonts w:asciiTheme="majorHAnsi" w:hAnsiTheme="majorHAnsi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E45034" wp14:editId="0E86A5BE">
                <wp:simplePos x="0" y="0"/>
                <wp:positionH relativeFrom="column">
                  <wp:posOffset>2010410</wp:posOffset>
                </wp:positionH>
                <wp:positionV relativeFrom="paragraph">
                  <wp:posOffset>38042</wp:posOffset>
                </wp:positionV>
                <wp:extent cx="4688840" cy="0"/>
                <wp:effectExtent l="0" t="0" r="0" b="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884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13076B" id="Straight Connector 1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8.3pt,3pt" to="527.5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" strokecolor="white [3212]" strokeweight=".5pt">
                <v:stroke joinstyle="miter"/>
              </v:line>
            </w:pict>
          </mc:Fallback>
        </mc:AlternateContent>
      </w:r>
    </w:p>
    <w:p w14:paraId="1991A1DB" w14:textId="4632CACF" w:rsidR="00707BF8" w:rsidRPr="00747472" w:rsidRDefault="00707BF8" w:rsidP="00707BF8">
      <w:pPr>
        <w:tabs>
          <w:tab w:val="left" w:pos="1557"/>
        </w:tabs>
        <w:rPr>
          <w:rFonts w:asciiTheme="majorHAnsi" w:hAnsiTheme="majorHAnsi"/>
        </w:rPr>
      </w:pPr>
    </w:p>
    <w:p w14:paraId="06E75B82" w14:textId="21FE1468" w:rsidR="00707BF8" w:rsidRPr="00747472" w:rsidRDefault="00707BF8" w:rsidP="00673EBB">
      <w:pPr>
        <w:pStyle w:val="Heading1"/>
      </w:pPr>
    </w:p>
    <w:p w14:paraId="10017FBF" w14:textId="05D81429" w:rsidR="00673EBB" w:rsidRPr="006C44D6" w:rsidRDefault="006C44D6" w:rsidP="006C44D6">
      <w:pPr>
        <w:pStyle w:val="Heading1"/>
        <w:ind w:left="720"/>
        <w:rPr>
          <w:color w:val="1C525B" w:themeColor="accent1" w:themeShade="80"/>
          <w:sz w:val="40"/>
          <w:szCs w:val="44"/>
        </w:rPr>
      </w:pPr>
      <w:r w:rsidRPr="0074747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41F10F74" wp14:editId="4D8A2C68">
                <wp:simplePos x="0" y="0"/>
                <wp:positionH relativeFrom="margin">
                  <wp:posOffset>-245110</wp:posOffset>
                </wp:positionH>
                <wp:positionV relativeFrom="paragraph">
                  <wp:posOffset>297873</wp:posOffset>
                </wp:positionV>
                <wp:extent cx="7803795" cy="45719"/>
                <wp:effectExtent l="0" t="0" r="6985" b="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803795" cy="45719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A8C7B2" w14:textId="2FA9F5BA" w:rsidR="006C44D6" w:rsidRPr="00FC5365" w:rsidRDefault="006C44D6" w:rsidP="006C44D6">
                            <w:pPr>
                              <w:jc w:val="center"/>
                              <w:rPr>
                                <w:rFonts w:ascii="Bell MT" w:hAnsi="Bell MT"/>
                                <w:color w:val="FFFFFF" w:themeColor="background1"/>
                                <w:sz w:val="4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F10F74" id="Rectangle 16" o:spid="_x0000_s1031" style="position:absolute;left:0;text-align:left;margin-left:-19.3pt;margin-top:23.45pt;width:614.45pt;height:3.6pt;flip:y;z-index:251745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" fillcolor="#1c515a [1604]" stroked="f" strokeweight="1pt">
                <v:textbox>
                  <w:txbxContent>
                    <w:p w14:paraId="50A8C7B2" w14:textId="2FA9F5BA" w:rsidR="006C44D6" w:rsidRPr="00FC5365" w:rsidRDefault="006C44D6" w:rsidP="006C44D6">
                      <w:pPr>
                        <w:jc w:val="center"/>
                        <w:rPr>
                          <w:rFonts w:ascii="Bell MT" w:hAnsi="Bell MT"/>
                          <w:color w:val="FFFFFF" w:themeColor="background1"/>
                          <w:sz w:val="44"/>
                          <w:szCs w:val="1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4E2BBC" w:rsidRPr="006C44D6">
        <w:rPr>
          <w:noProof/>
          <w:color w:val="1C525B" w:themeColor="accent1" w:themeShade="80"/>
          <w:sz w:val="40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0C6B105" wp14:editId="5BF3A602">
                <wp:simplePos x="0" y="0"/>
                <wp:positionH relativeFrom="page">
                  <wp:posOffset>7260590</wp:posOffset>
                </wp:positionH>
                <wp:positionV relativeFrom="paragraph">
                  <wp:posOffset>290357</wp:posOffset>
                </wp:positionV>
                <wp:extent cx="1545590" cy="779780"/>
                <wp:effectExtent l="1905" t="17145" r="18415" b="37465"/>
                <wp:wrapNone/>
                <wp:docPr id="23" name="Trapezoid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545590" cy="779780"/>
                        </a:xfrm>
                        <a:prstGeom prst="trapezoid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5FCB0D" id="Trapezoid 23" o:spid="_x0000_s1026" style="position:absolute;margin-left:571.7pt;margin-top:22.85pt;width:121.7pt;height:61.4pt;rotation:-90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1545590,779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" path="m,779780l194945,,1350645,r194945,779780l,779780xe" fillcolor="#1c515a [1604]" strokecolor="#1c515a [1604]" strokeweight="1pt">
                <v:stroke joinstyle="miter"/>
                <v:path arrowok="t" o:connecttype="custom" o:connectlocs="0,779780;194945,0;1350645,0;1545590,779780;0,779780" o:connectangles="0,0,0,0,0"/>
                <w10:wrap anchorx="page"/>
              </v:shape>
            </w:pict>
          </mc:Fallback>
        </mc:AlternateContent>
      </w:r>
      <w:r w:rsidR="0000154D" w:rsidRPr="006C44D6">
        <w:rPr>
          <w:noProof/>
          <w:color w:val="1C525B" w:themeColor="accent1" w:themeShade="80"/>
          <w:sz w:val="40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9D5F2F" wp14:editId="6092A89B">
                <wp:simplePos x="0" y="0"/>
                <wp:positionH relativeFrom="page">
                  <wp:posOffset>-1050290</wp:posOffset>
                </wp:positionH>
                <wp:positionV relativeFrom="paragraph">
                  <wp:posOffset>293208</wp:posOffset>
                </wp:positionV>
                <wp:extent cx="1545855" cy="779789"/>
                <wp:effectExtent l="1905" t="17145" r="18415" b="37465"/>
                <wp:wrapNone/>
                <wp:docPr id="1" name="Trapezoi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545855" cy="779789"/>
                        </a:xfrm>
                        <a:prstGeom prst="trapezoid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138157" id="Trapezoid 1" o:spid="_x0000_s1026" style="position:absolute;margin-left:-82.7pt;margin-top:23.1pt;width:121.7pt;height:61.4pt;rotation:90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1545855,7797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" path="m,779789l194947,,1350908,r194947,779789l,779789xe" fillcolor="#1c515a [1604]" strokecolor="#1c515a [1604]" strokeweight="1pt">
                <v:stroke joinstyle="miter"/>
                <v:path arrowok="t" o:connecttype="custom" o:connectlocs="0,779789;194947,0;1350908,0;1545855,779789;0,779789" o:connectangles="0,0,0,0,0"/>
                <w10:wrap anchorx="page"/>
              </v:shape>
            </w:pict>
          </mc:Fallback>
        </mc:AlternateContent>
      </w:r>
      <w:r w:rsidR="00673EBB" w:rsidRPr="006C44D6">
        <w:rPr>
          <w:color w:val="1C525B" w:themeColor="accent1" w:themeShade="80"/>
          <w:sz w:val="40"/>
          <w:szCs w:val="44"/>
        </w:rPr>
        <w:t>Objective</w:t>
      </w:r>
    </w:p>
    <w:p w14:paraId="461E79B0" w14:textId="77777777" w:rsidR="00614C4B" w:rsidRDefault="00614C4B" w:rsidP="00614C4B">
      <w:pPr>
        <w:pStyle w:val="CommentText"/>
        <w:pBdr>
          <w:top w:val="nil"/>
          <w:left w:val="nil"/>
          <w:bottom w:val="nil"/>
          <w:right w:val="nil"/>
          <w:between w:val="nil"/>
          <w:bar w:val="nil"/>
        </w:pBdr>
        <w:spacing w:after="0"/>
        <w:ind w:left="720"/>
        <w:rPr>
          <w:rFonts w:ascii="Garamond" w:hAnsi="Garamond"/>
          <w:szCs w:val="22"/>
        </w:rPr>
      </w:pPr>
    </w:p>
    <w:p w14:paraId="5237A0E5" w14:textId="5DCF5D77" w:rsidR="004464EA" w:rsidRDefault="004464EA" w:rsidP="004464EA">
      <w:pPr>
        <w:pStyle w:val="CommentText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/>
        <w:rPr>
          <w:rFonts w:ascii="Garamond" w:hAnsi="Garamond"/>
          <w:szCs w:val="22"/>
        </w:rPr>
      </w:pPr>
      <w:r w:rsidRPr="006C44D6">
        <w:rPr>
          <w:rFonts w:ascii="Garamond" w:hAnsi="Garamond"/>
          <w:szCs w:val="22"/>
        </w:rPr>
        <w:t xml:space="preserve">OCA Java SE 8 Programmer and Professional Scrum Master Certified SDET with </w:t>
      </w:r>
      <w:r w:rsidR="00FA6DF5">
        <w:rPr>
          <w:rFonts w:ascii="Garamond" w:hAnsi="Garamond"/>
          <w:szCs w:val="22"/>
        </w:rPr>
        <w:t>6</w:t>
      </w:r>
      <w:r w:rsidRPr="006C44D6">
        <w:rPr>
          <w:rFonts w:ascii="Garamond" w:hAnsi="Garamond"/>
          <w:szCs w:val="22"/>
        </w:rPr>
        <w:t>+ years of experience and proven expertise in Test Automation, Quality Assurance in Web, Client-Server applications.</w:t>
      </w:r>
    </w:p>
    <w:p w14:paraId="1900E6EE" w14:textId="1B0CFB3E" w:rsidR="00353D34" w:rsidRPr="006C44D6" w:rsidRDefault="00353D34" w:rsidP="004464EA">
      <w:pPr>
        <w:pStyle w:val="CommentText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/>
        <w:rPr>
          <w:rFonts w:ascii="Garamond" w:hAnsi="Garamond"/>
          <w:szCs w:val="22"/>
        </w:rPr>
      </w:pPr>
      <w:r>
        <w:rPr>
          <w:rFonts w:ascii="Garamond" w:hAnsi="Garamond"/>
          <w:szCs w:val="22"/>
        </w:rPr>
        <w:t xml:space="preserve">Pursuing </w:t>
      </w:r>
      <w:r w:rsidR="00401C10">
        <w:rPr>
          <w:rFonts w:ascii="Garamond" w:hAnsi="Garamond"/>
          <w:szCs w:val="22"/>
        </w:rPr>
        <w:t>master’s</w:t>
      </w:r>
      <w:r>
        <w:rPr>
          <w:rFonts w:ascii="Garamond" w:hAnsi="Garamond"/>
          <w:szCs w:val="22"/>
        </w:rPr>
        <w:t xml:space="preserve"> degree on Software Development at Boston University</w:t>
      </w:r>
      <w:r w:rsidR="00A130D5">
        <w:rPr>
          <w:rFonts w:ascii="Garamond" w:hAnsi="Garamond"/>
          <w:szCs w:val="22"/>
        </w:rPr>
        <w:t>.</w:t>
      </w:r>
    </w:p>
    <w:p w14:paraId="056891A8" w14:textId="5BB78A63" w:rsidR="004464EA" w:rsidRPr="00FA6DF5" w:rsidRDefault="004464EA" w:rsidP="00FA6DF5">
      <w:pPr>
        <w:pStyle w:val="CommentText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/>
        <w:rPr>
          <w:rFonts w:ascii="Garamond" w:hAnsi="Garamond"/>
          <w:szCs w:val="22"/>
        </w:rPr>
      </w:pPr>
      <w:r w:rsidRPr="006C44D6">
        <w:rPr>
          <w:rFonts w:ascii="Garamond" w:hAnsi="Garamond"/>
          <w:szCs w:val="22"/>
        </w:rPr>
        <w:t>Hands-on experience performing Manual and Automation Testing including Functional, System, Smoke, Regression</w:t>
      </w:r>
      <w:r w:rsidR="00FA6DF5" w:rsidRPr="006C44D6">
        <w:rPr>
          <w:rFonts w:ascii="Garamond" w:hAnsi="Garamond"/>
          <w:szCs w:val="22"/>
        </w:rPr>
        <w:t>)</w:t>
      </w:r>
      <w:r w:rsidR="00FA6DF5">
        <w:rPr>
          <w:rFonts w:ascii="Garamond" w:hAnsi="Garamond"/>
          <w:szCs w:val="22"/>
        </w:rPr>
        <w:t>, E2E Testing</w:t>
      </w:r>
      <w:r w:rsidRPr="00FA6DF5">
        <w:rPr>
          <w:rFonts w:ascii="Garamond" w:hAnsi="Garamond"/>
          <w:szCs w:val="22"/>
        </w:rPr>
        <w:t xml:space="preserve"> and User Acceptance Testing (UAT</w:t>
      </w:r>
      <w:r w:rsidR="00FA6DF5">
        <w:rPr>
          <w:rFonts w:ascii="Garamond" w:hAnsi="Garamond"/>
          <w:szCs w:val="22"/>
        </w:rPr>
        <w:t>)</w:t>
      </w:r>
    </w:p>
    <w:p w14:paraId="1015F188" w14:textId="6927587D" w:rsidR="004464EA" w:rsidRPr="006C44D6" w:rsidRDefault="004464EA" w:rsidP="001B39EF">
      <w:pPr>
        <w:pStyle w:val="CommentText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/>
        <w:rPr>
          <w:rFonts w:ascii="Garamond" w:hAnsi="Garamond"/>
          <w:szCs w:val="22"/>
        </w:rPr>
      </w:pPr>
      <w:r w:rsidRPr="006C44D6">
        <w:rPr>
          <w:rFonts w:ascii="Garamond" w:hAnsi="Garamond"/>
          <w:szCs w:val="22"/>
        </w:rPr>
        <w:t>Expert in Automating Web Service Applications in BDD (Behavioral Driven Development), DDT (Data Driven Testing), Hybrid Frameworks by implementing Cucumber (using Gherkin) and TestNG.</w:t>
      </w:r>
    </w:p>
    <w:p w14:paraId="12EF69BA" w14:textId="257A915F" w:rsidR="004464EA" w:rsidRPr="006C44D6" w:rsidRDefault="004464EA" w:rsidP="001B39EF">
      <w:pPr>
        <w:pStyle w:val="CommentText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/>
        <w:rPr>
          <w:rFonts w:ascii="Garamond" w:hAnsi="Garamond"/>
          <w:szCs w:val="22"/>
        </w:rPr>
      </w:pPr>
      <w:r w:rsidRPr="006C44D6">
        <w:rPr>
          <w:rFonts w:ascii="Garamond" w:hAnsi="Garamond"/>
          <w:szCs w:val="22"/>
        </w:rPr>
        <w:t>Full-Stack tester with both Front-end and Back-end testing experience.</w:t>
      </w:r>
    </w:p>
    <w:p w14:paraId="4031066F" w14:textId="6A946544" w:rsidR="001B39EF" w:rsidRDefault="001B39EF" w:rsidP="004464EA">
      <w:pPr>
        <w:pStyle w:val="CommentText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/>
        <w:rPr>
          <w:rFonts w:ascii="Garamond" w:hAnsi="Garamond"/>
          <w:szCs w:val="22"/>
        </w:rPr>
      </w:pPr>
      <w:r>
        <w:rPr>
          <w:rFonts w:ascii="Garamond" w:hAnsi="Garamond"/>
          <w:szCs w:val="22"/>
        </w:rPr>
        <w:t>Hands on experience working on Linux system, Unix Bash Script.</w:t>
      </w:r>
    </w:p>
    <w:p w14:paraId="1EC64748" w14:textId="18639AA9" w:rsidR="004464EA" w:rsidRPr="006C44D6" w:rsidRDefault="004464EA" w:rsidP="004464EA">
      <w:pPr>
        <w:pStyle w:val="CommentText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/>
        <w:rPr>
          <w:rFonts w:ascii="Garamond" w:hAnsi="Garamond"/>
          <w:szCs w:val="22"/>
        </w:rPr>
      </w:pPr>
      <w:r w:rsidRPr="006C44D6">
        <w:rPr>
          <w:rFonts w:ascii="Garamond" w:hAnsi="Garamond"/>
          <w:szCs w:val="22"/>
        </w:rPr>
        <w:t>Deep understanding and experience of Waterfall and Agile/Scrum methodologies.</w:t>
      </w:r>
    </w:p>
    <w:p w14:paraId="558983F8" w14:textId="1F5AEDDA" w:rsidR="004464EA" w:rsidRDefault="004464EA" w:rsidP="004464EA">
      <w:pPr>
        <w:pStyle w:val="CommentText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/>
        <w:rPr>
          <w:rFonts w:ascii="Garamond" w:hAnsi="Garamond"/>
          <w:szCs w:val="22"/>
        </w:rPr>
      </w:pPr>
      <w:bookmarkStart w:id="0" w:name="_Hlk31817140"/>
      <w:r w:rsidRPr="006C44D6">
        <w:rPr>
          <w:rFonts w:ascii="Garamond" w:hAnsi="Garamond"/>
          <w:szCs w:val="22"/>
        </w:rPr>
        <w:t xml:space="preserve">High ability in designing and creating automation frameworks using </w:t>
      </w:r>
      <w:r w:rsidR="00FA6DF5">
        <w:rPr>
          <w:rFonts w:ascii="Garamond" w:hAnsi="Garamond"/>
          <w:szCs w:val="22"/>
        </w:rPr>
        <w:t xml:space="preserve">Cyress, JavaScript / </w:t>
      </w:r>
      <w:r w:rsidRPr="006C44D6">
        <w:rPr>
          <w:rFonts w:ascii="Garamond" w:hAnsi="Garamond"/>
          <w:szCs w:val="22"/>
        </w:rPr>
        <w:t xml:space="preserve">Maven, Java, Selenium, WebDriver, </w:t>
      </w:r>
      <w:bookmarkEnd w:id="0"/>
      <w:r w:rsidRPr="006C44D6">
        <w:rPr>
          <w:rFonts w:ascii="Garamond" w:hAnsi="Garamond"/>
          <w:szCs w:val="22"/>
        </w:rPr>
        <w:t>Cucumber, JUnit, TestNG, and Gherkin.</w:t>
      </w:r>
    </w:p>
    <w:p w14:paraId="3F2BAD57" w14:textId="7B3003A3" w:rsidR="00FA6DF5" w:rsidRPr="00FA6DF5" w:rsidRDefault="00FA6DF5" w:rsidP="00FA6DF5">
      <w:pPr>
        <w:pStyle w:val="CommentText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/>
        <w:rPr>
          <w:rFonts w:ascii="Garamond" w:hAnsi="Garamond"/>
          <w:szCs w:val="22"/>
        </w:rPr>
      </w:pPr>
      <w:r>
        <w:rPr>
          <w:rFonts w:ascii="Garamond" w:hAnsi="Garamond"/>
          <w:szCs w:val="22"/>
        </w:rPr>
        <w:t>Hands on experience on XLR and some other automation tools for Continuous Deployment.</w:t>
      </w:r>
    </w:p>
    <w:p w14:paraId="24BBA1D0" w14:textId="4219CF76" w:rsidR="004464EA" w:rsidRPr="006C44D6" w:rsidRDefault="004464EA" w:rsidP="004464EA">
      <w:pPr>
        <w:pStyle w:val="CommentText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/>
        <w:rPr>
          <w:rFonts w:ascii="Garamond" w:hAnsi="Garamond"/>
          <w:szCs w:val="22"/>
        </w:rPr>
      </w:pPr>
      <w:r w:rsidRPr="006C44D6">
        <w:rPr>
          <w:rFonts w:ascii="Garamond" w:hAnsi="Garamond"/>
          <w:szCs w:val="22"/>
        </w:rPr>
        <w:t xml:space="preserve">Hands on experience in Tracking and Reporting of defects/bugs using various Defect Tracking Tools such as Jira and </w:t>
      </w:r>
      <w:r w:rsidR="001B39EF">
        <w:rPr>
          <w:rFonts w:ascii="Garamond" w:hAnsi="Garamond"/>
          <w:szCs w:val="22"/>
        </w:rPr>
        <w:t>Rally</w:t>
      </w:r>
      <w:r w:rsidRPr="006C44D6">
        <w:rPr>
          <w:rFonts w:ascii="Garamond" w:hAnsi="Garamond"/>
          <w:szCs w:val="22"/>
        </w:rPr>
        <w:t>.</w:t>
      </w:r>
    </w:p>
    <w:p w14:paraId="0034958D" w14:textId="07163E9D" w:rsidR="004464EA" w:rsidRPr="006C44D6" w:rsidRDefault="004464EA" w:rsidP="004464EA">
      <w:pPr>
        <w:pStyle w:val="CommentText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/>
        <w:rPr>
          <w:rFonts w:ascii="Garamond" w:hAnsi="Garamond"/>
          <w:szCs w:val="22"/>
        </w:rPr>
      </w:pPr>
      <w:r w:rsidRPr="006C44D6">
        <w:rPr>
          <w:rFonts w:ascii="Garamond" w:hAnsi="Garamond"/>
          <w:szCs w:val="22"/>
        </w:rPr>
        <w:t xml:space="preserve">Expertise in implementation of core Java, OOP (Object Oriented Programming) </w:t>
      </w:r>
      <w:r w:rsidR="00FC5365" w:rsidRPr="006C44D6">
        <w:rPr>
          <w:rFonts w:ascii="Garamond" w:hAnsi="Garamond"/>
          <w:szCs w:val="22"/>
        </w:rPr>
        <w:t>concepts such</w:t>
      </w:r>
      <w:r w:rsidRPr="006C44D6">
        <w:rPr>
          <w:rFonts w:ascii="Garamond" w:hAnsi="Garamond"/>
          <w:szCs w:val="22"/>
        </w:rPr>
        <w:t xml:space="preserve"> as Abstraction, Polymorphism, </w:t>
      </w:r>
      <w:r w:rsidR="00401C10" w:rsidRPr="006C44D6">
        <w:rPr>
          <w:rFonts w:ascii="Garamond" w:hAnsi="Garamond"/>
          <w:szCs w:val="22"/>
        </w:rPr>
        <w:t>Encapsulation,</w:t>
      </w:r>
      <w:r w:rsidRPr="006C44D6">
        <w:rPr>
          <w:rFonts w:ascii="Garamond" w:hAnsi="Garamond"/>
          <w:szCs w:val="22"/>
        </w:rPr>
        <w:t> and Inheritance.</w:t>
      </w:r>
    </w:p>
    <w:p w14:paraId="1F4B811C" w14:textId="7818227C" w:rsidR="004464EA" w:rsidRPr="006C44D6" w:rsidRDefault="004464EA" w:rsidP="004464EA">
      <w:pPr>
        <w:pStyle w:val="CommentText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/>
        <w:rPr>
          <w:rFonts w:ascii="Garamond" w:hAnsi="Garamond"/>
          <w:szCs w:val="22"/>
        </w:rPr>
      </w:pPr>
      <w:r w:rsidRPr="006C44D6">
        <w:rPr>
          <w:rFonts w:ascii="Garamond" w:hAnsi="Garamond"/>
          <w:szCs w:val="22"/>
        </w:rPr>
        <w:t>Deep knowledge of Data Structures, String Manipulation, Exception Handling, Collection Framework and File Operations.</w:t>
      </w:r>
    </w:p>
    <w:p w14:paraId="29983182" w14:textId="38C36BD1" w:rsidR="004464EA" w:rsidRPr="006C44D6" w:rsidRDefault="004464EA" w:rsidP="004464EA">
      <w:pPr>
        <w:pStyle w:val="CommentText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/>
        <w:rPr>
          <w:rFonts w:ascii="Garamond" w:hAnsi="Garamond"/>
          <w:szCs w:val="22"/>
        </w:rPr>
      </w:pPr>
      <w:r w:rsidRPr="006C44D6">
        <w:rPr>
          <w:rFonts w:ascii="Garamond" w:hAnsi="Garamond"/>
          <w:szCs w:val="22"/>
        </w:rPr>
        <w:t>Expertise in writing SQL queries, SQL scripts and performing Database Testing in different RDBMS such as Oracle and MySQL.</w:t>
      </w:r>
    </w:p>
    <w:p w14:paraId="0FCEA1C0" w14:textId="54911E9E" w:rsidR="004464EA" w:rsidRPr="006C44D6" w:rsidRDefault="004464EA" w:rsidP="004464EA">
      <w:pPr>
        <w:pStyle w:val="CommentText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/>
        <w:rPr>
          <w:rFonts w:ascii="Garamond" w:hAnsi="Garamond"/>
          <w:szCs w:val="22"/>
        </w:rPr>
      </w:pPr>
      <w:r w:rsidRPr="006C44D6">
        <w:rPr>
          <w:rFonts w:ascii="Garamond" w:hAnsi="Garamond"/>
          <w:szCs w:val="22"/>
        </w:rPr>
        <w:t xml:space="preserve">Expertise testing Web Services (REST) with Automation Testing using </w:t>
      </w:r>
      <w:r w:rsidR="00401C10" w:rsidRPr="006C44D6">
        <w:rPr>
          <w:rFonts w:ascii="Garamond" w:hAnsi="Garamond"/>
          <w:szCs w:val="22"/>
        </w:rPr>
        <w:t>R</w:t>
      </w:r>
      <w:r w:rsidR="00401C10">
        <w:rPr>
          <w:rFonts w:ascii="Garamond" w:hAnsi="Garamond"/>
          <w:szCs w:val="22"/>
        </w:rPr>
        <w:t>est</w:t>
      </w:r>
      <w:r w:rsidR="00401C10" w:rsidRPr="006C44D6">
        <w:rPr>
          <w:rFonts w:ascii="Garamond" w:hAnsi="Garamond"/>
          <w:szCs w:val="22"/>
        </w:rPr>
        <w:t xml:space="preserve"> Assured</w:t>
      </w:r>
      <w:r w:rsidRPr="006C44D6">
        <w:rPr>
          <w:rFonts w:ascii="Garamond" w:hAnsi="Garamond"/>
          <w:szCs w:val="22"/>
        </w:rPr>
        <w:t xml:space="preserve"> library</w:t>
      </w:r>
      <w:r w:rsidR="001B39EF">
        <w:rPr>
          <w:rFonts w:ascii="Garamond" w:hAnsi="Garamond"/>
          <w:szCs w:val="22"/>
        </w:rPr>
        <w:t>, Apache Http Client</w:t>
      </w:r>
      <w:r w:rsidRPr="006C44D6">
        <w:rPr>
          <w:rFonts w:ascii="Garamond" w:hAnsi="Garamond"/>
          <w:szCs w:val="22"/>
        </w:rPr>
        <w:t xml:space="preserve"> and Postman for Manual Testing in different layers of API.</w:t>
      </w:r>
    </w:p>
    <w:p w14:paraId="28E3537E" w14:textId="43B19718" w:rsidR="004464EA" w:rsidRPr="006C44D6" w:rsidRDefault="004464EA" w:rsidP="004464EA">
      <w:pPr>
        <w:pStyle w:val="CommentText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/>
        <w:rPr>
          <w:rFonts w:ascii="Garamond" w:hAnsi="Garamond"/>
          <w:szCs w:val="22"/>
        </w:rPr>
      </w:pPr>
      <w:r w:rsidRPr="006C44D6">
        <w:rPr>
          <w:rFonts w:ascii="Garamond" w:hAnsi="Garamond"/>
          <w:szCs w:val="22"/>
        </w:rPr>
        <w:t>Experience using GIT as a version control system and GitHub</w:t>
      </w:r>
      <w:r w:rsidR="00A77C70">
        <w:rPr>
          <w:rFonts w:ascii="Garamond" w:hAnsi="Garamond"/>
          <w:szCs w:val="22"/>
        </w:rPr>
        <w:t>, Bitbucket</w:t>
      </w:r>
      <w:r w:rsidRPr="006C44D6">
        <w:rPr>
          <w:rFonts w:ascii="Garamond" w:hAnsi="Garamond"/>
          <w:szCs w:val="22"/>
        </w:rPr>
        <w:t xml:space="preserve"> as an online </w:t>
      </w:r>
      <w:r w:rsidR="00A77C70">
        <w:rPr>
          <w:rFonts w:ascii="Garamond" w:hAnsi="Garamond"/>
          <w:szCs w:val="22"/>
        </w:rPr>
        <w:t>repository.</w:t>
      </w:r>
    </w:p>
    <w:p w14:paraId="78DA0BB5" w14:textId="09BC71B4" w:rsidR="004464EA" w:rsidRPr="006C44D6" w:rsidRDefault="004464EA" w:rsidP="004464EA">
      <w:pPr>
        <w:pStyle w:val="CommentText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/>
        <w:rPr>
          <w:rFonts w:ascii="Garamond" w:hAnsi="Garamond"/>
          <w:szCs w:val="22"/>
        </w:rPr>
      </w:pPr>
      <w:r w:rsidRPr="006C44D6">
        <w:rPr>
          <w:rFonts w:ascii="Garamond" w:hAnsi="Garamond"/>
          <w:szCs w:val="22"/>
        </w:rPr>
        <w:t xml:space="preserve">Experience in working with AWS and CI/CD using Jenkins and configuring build, </w:t>
      </w:r>
      <w:r w:rsidR="00401C10" w:rsidRPr="006C44D6">
        <w:rPr>
          <w:rFonts w:ascii="Garamond" w:hAnsi="Garamond"/>
          <w:szCs w:val="22"/>
        </w:rPr>
        <w:t>triggers,</w:t>
      </w:r>
      <w:r w:rsidRPr="006C44D6">
        <w:rPr>
          <w:rFonts w:ascii="Garamond" w:hAnsi="Garamond"/>
          <w:szCs w:val="22"/>
        </w:rPr>
        <w:t xml:space="preserve"> and post-build actions.</w:t>
      </w:r>
    </w:p>
    <w:p w14:paraId="03BB2AF0" w14:textId="3B8E772C" w:rsidR="004464EA" w:rsidRPr="003B1E65" w:rsidRDefault="004464EA" w:rsidP="00FC5365">
      <w:pPr>
        <w:pStyle w:val="CommentText"/>
        <w:pBdr>
          <w:top w:val="nil"/>
          <w:left w:val="nil"/>
          <w:bottom w:val="nil"/>
          <w:right w:val="nil"/>
          <w:between w:val="nil"/>
          <w:bar w:val="nil"/>
        </w:pBdr>
        <w:spacing w:after="0"/>
        <w:ind w:left="720"/>
        <w:rPr>
          <w:rFonts w:ascii="Garamond" w:hAnsi="Garamond"/>
          <w:sz w:val="26"/>
          <w:szCs w:val="26"/>
        </w:rPr>
      </w:pPr>
    </w:p>
    <w:p w14:paraId="4CBE6B53" w14:textId="7C2C306E" w:rsidR="00654B3C" w:rsidRPr="006C44D6" w:rsidRDefault="006C44D6" w:rsidP="006C44D6">
      <w:pPr>
        <w:pStyle w:val="Heading1"/>
        <w:ind w:left="720"/>
        <w:rPr>
          <w:color w:val="1C525B" w:themeColor="accent1" w:themeShade="80"/>
          <w:sz w:val="40"/>
          <w:szCs w:val="44"/>
        </w:rPr>
      </w:pPr>
      <w:r w:rsidRPr="006C44D6">
        <w:rPr>
          <w:noProof/>
          <w:color w:val="1C525B" w:themeColor="accent1" w:themeShade="80"/>
          <w:sz w:val="40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E5B98DC" wp14:editId="393BD17F">
                <wp:simplePos x="0" y="0"/>
                <wp:positionH relativeFrom="margin">
                  <wp:posOffset>-189230</wp:posOffset>
                </wp:positionH>
                <wp:positionV relativeFrom="paragraph">
                  <wp:posOffset>488950</wp:posOffset>
                </wp:positionV>
                <wp:extent cx="7803515" cy="45085"/>
                <wp:effectExtent l="0" t="0" r="6985" b="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803515" cy="4508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7A5DF5" w14:textId="77777777" w:rsidR="006C44D6" w:rsidRPr="00FC5365" w:rsidRDefault="006C44D6" w:rsidP="006C44D6">
                            <w:pPr>
                              <w:jc w:val="center"/>
                              <w:rPr>
                                <w:rFonts w:ascii="Bell MT" w:hAnsi="Bell MT"/>
                                <w:color w:val="FFFFFF" w:themeColor="background1"/>
                                <w:sz w:val="4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5B98DC" id="Rectangle 17" o:spid="_x0000_s1032" style="position:absolute;left:0;text-align:left;margin-left:-14.9pt;margin-top:38.5pt;width:614.45pt;height:3.55pt;flip:y;z-index:251747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" fillcolor="#1c515a [1604]" stroked="f" strokeweight="1pt">
                <v:textbox>
                  <w:txbxContent>
                    <w:p w14:paraId="3C7A5DF5" w14:textId="77777777" w:rsidR="006C44D6" w:rsidRPr="00FC5365" w:rsidRDefault="006C44D6" w:rsidP="006C44D6">
                      <w:pPr>
                        <w:jc w:val="center"/>
                        <w:rPr>
                          <w:rFonts w:ascii="Bell MT" w:hAnsi="Bell MT"/>
                          <w:color w:val="FFFFFF" w:themeColor="background1"/>
                          <w:sz w:val="44"/>
                          <w:szCs w:val="1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654B3C" w:rsidRPr="006C44D6">
        <w:rPr>
          <w:color w:val="1C525B" w:themeColor="accent1" w:themeShade="80"/>
          <w:sz w:val="40"/>
          <w:szCs w:val="44"/>
        </w:rPr>
        <w:t>Technical Skills</w:t>
      </w:r>
    </w:p>
    <w:p w14:paraId="128E2511" w14:textId="0ED24BEB" w:rsidR="00707BF8" w:rsidRPr="00747472" w:rsidRDefault="00707BF8" w:rsidP="00707BF8">
      <w:pPr>
        <w:pStyle w:val="Heading1"/>
        <w:ind w:left="720"/>
        <w:rPr>
          <w:color w:val="1C525B" w:themeColor="accent1" w:themeShade="80"/>
        </w:rPr>
      </w:pPr>
    </w:p>
    <w:tbl>
      <w:tblPr>
        <w:tblStyle w:val="TableGrid"/>
        <w:tblW w:w="10075" w:type="dxa"/>
        <w:jc w:val="center"/>
        <w:tblLook w:val="04A0" w:firstRow="1" w:lastRow="0" w:firstColumn="1" w:lastColumn="0" w:noHBand="0" w:noVBand="1"/>
      </w:tblPr>
      <w:tblGrid>
        <w:gridCol w:w="4138"/>
        <w:gridCol w:w="5937"/>
      </w:tblGrid>
      <w:tr w:rsidR="00747472" w:rsidRPr="00747472" w14:paraId="3B58D730" w14:textId="77777777" w:rsidTr="004464EA">
        <w:trPr>
          <w:jc w:val="center"/>
        </w:trPr>
        <w:tc>
          <w:tcPr>
            <w:tcW w:w="4138" w:type="dxa"/>
          </w:tcPr>
          <w:p w14:paraId="40283B93" w14:textId="06B61D5C" w:rsidR="00654B3C" w:rsidRPr="00747472" w:rsidRDefault="004464EA" w:rsidP="00387AEC">
            <w:pPr>
              <w:pStyle w:val="ListParagraph"/>
              <w:ind w:left="0"/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4464EA">
              <w:rPr>
                <w:rFonts w:asciiTheme="majorHAnsi" w:eastAsiaTheme="majorEastAsia" w:hAnsiTheme="majorHAnsi" w:cstheme="majorBidi"/>
                <w:b/>
                <w:color w:val="1C525B" w:themeColor="accent1" w:themeShade="80"/>
                <w:sz w:val="28"/>
                <w:szCs w:val="32"/>
              </w:rPr>
              <w:t>Automation Testing Tools</w:t>
            </w:r>
          </w:p>
        </w:tc>
        <w:tc>
          <w:tcPr>
            <w:tcW w:w="5937" w:type="dxa"/>
          </w:tcPr>
          <w:p w14:paraId="628249DF" w14:textId="3FB7CC03" w:rsidR="00654B3C" w:rsidRPr="00747472" w:rsidRDefault="004464EA" w:rsidP="00387AEC">
            <w:pPr>
              <w:pStyle w:val="ListParagraph"/>
              <w:ind w:left="0"/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>
              <w:rPr>
                <w:rFonts w:ascii="Garamond" w:hAnsi="Garamond"/>
              </w:rPr>
              <w:t>Selenium WebDriver,</w:t>
            </w:r>
            <w:r w:rsidR="00DD6FDD">
              <w:rPr>
                <w:rFonts w:ascii="Garamond" w:hAnsi="Garamond"/>
              </w:rPr>
              <w:t xml:space="preserve"> Cypress</w:t>
            </w:r>
            <w:r w:rsidR="00D964E4">
              <w:rPr>
                <w:rFonts w:ascii="Garamond" w:hAnsi="Garamond"/>
              </w:rPr>
              <w:t>,</w:t>
            </w:r>
            <w:r>
              <w:rPr>
                <w:rFonts w:ascii="Garamond" w:hAnsi="Garamond"/>
              </w:rPr>
              <w:t xml:space="preserve"> Cucumber</w:t>
            </w:r>
            <w:r w:rsidR="009D7B00">
              <w:rPr>
                <w:rFonts w:ascii="Garamond" w:hAnsi="Garamond"/>
              </w:rPr>
              <w:t xml:space="preserve">, TestNG, </w:t>
            </w:r>
            <w:proofErr w:type="spellStart"/>
            <w:r w:rsidR="009D7B00">
              <w:rPr>
                <w:rFonts w:ascii="Garamond" w:hAnsi="Garamond"/>
              </w:rPr>
              <w:t>RestAssured</w:t>
            </w:r>
            <w:proofErr w:type="spellEnd"/>
          </w:p>
        </w:tc>
      </w:tr>
      <w:tr w:rsidR="006B537F" w:rsidRPr="00747472" w14:paraId="3E5940F3" w14:textId="77777777" w:rsidTr="004464EA">
        <w:trPr>
          <w:jc w:val="center"/>
        </w:trPr>
        <w:tc>
          <w:tcPr>
            <w:tcW w:w="4138" w:type="dxa"/>
          </w:tcPr>
          <w:p w14:paraId="5A442AD9" w14:textId="1C7A69F3" w:rsidR="00654B3C" w:rsidRPr="00747472" w:rsidRDefault="004464EA" w:rsidP="00387AEC">
            <w:pPr>
              <w:pStyle w:val="ListParagraph"/>
              <w:ind w:left="0"/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4464EA">
              <w:rPr>
                <w:rFonts w:asciiTheme="majorHAnsi" w:eastAsiaTheme="majorEastAsia" w:hAnsiTheme="majorHAnsi" w:cstheme="majorBidi"/>
                <w:b/>
                <w:color w:val="1C525B" w:themeColor="accent1" w:themeShade="80"/>
                <w:sz w:val="28"/>
                <w:szCs w:val="32"/>
              </w:rPr>
              <w:t>Languages</w:t>
            </w:r>
          </w:p>
        </w:tc>
        <w:tc>
          <w:tcPr>
            <w:tcW w:w="5937" w:type="dxa"/>
          </w:tcPr>
          <w:p w14:paraId="042C9B94" w14:textId="64A3CFED" w:rsidR="00654B3C" w:rsidRPr="004464EA" w:rsidRDefault="00D634C3" w:rsidP="004464EA">
            <w:pPr>
              <w:pStyle w:val="ListParagraph"/>
              <w:ind w:left="0"/>
              <w:rPr>
                <w:rFonts w:ascii="Garamond" w:eastAsia="Garamond" w:hAnsi="Garamond" w:cs="Garamond"/>
                <w:bCs/>
                <w:i/>
                <w:iCs/>
                <w:color w:val="262626" w:themeColor="text1" w:themeTint="D9"/>
                <w:sz w:val="24"/>
                <w:szCs w:val="26"/>
              </w:rPr>
            </w:pPr>
            <w:r>
              <w:rPr>
                <w:rFonts w:asciiTheme="majorHAnsi" w:hAnsiTheme="majorHAnsi"/>
                <w:color w:val="000000" w:themeColor="text1"/>
                <w:sz w:val="24"/>
                <w:szCs w:val="24"/>
              </w:rPr>
              <w:t xml:space="preserve"> </w:t>
            </w:r>
            <w:r w:rsidR="004464EA">
              <w:rPr>
                <w:rFonts w:ascii="Garamond" w:hAnsi="Garamond"/>
              </w:rPr>
              <w:t>Java,</w:t>
            </w:r>
            <w:r w:rsidR="009D7B00">
              <w:rPr>
                <w:rFonts w:ascii="Garamond" w:hAnsi="Garamond"/>
              </w:rPr>
              <w:t xml:space="preserve"> Java</w:t>
            </w:r>
            <w:r w:rsidR="00DE00EC">
              <w:rPr>
                <w:rFonts w:ascii="Garamond" w:hAnsi="Garamond"/>
              </w:rPr>
              <w:t>S</w:t>
            </w:r>
            <w:r w:rsidR="009D7B00">
              <w:rPr>
                <w:rFonts w:ascii="Garamond" w:hAnsi="Garamond"/>
              </w:rPr>
              <w:t>cript,</w:t>
            </w:r>
            <w:r w:rsidR="004464EA">
              <w:rPr>
                <w:rFonts w:ascii="Garamond" w:hAnsi="Garamond"/>
              </w:rPr>
              <w:t xml:space="preserve"> </w:t>
            </w:r>
            <w:r w:rsidR="00A77C70">
              <w:rPr>
                <w:rFonts w:ascii="Garamond" w:hAnsi="Garamond"/>
              </w:rPr>
              <w:t xml:space="preserve">Unix Shell Script, </w:t>
            </w:r>
            <w:r w:rsidR="004464EA">
              <w:rPr>
                <w:rFonts w:ascii="Garamond" w:hAnsi="Garamond"/>
              </w:rPr>
              <w:t>SQL, HTML, Gherkin, CSS</w:t>
            </w:r>
          </w:p>
        </w:tc>
      </w:tr>
      <w:tr w:rsidR="006B537F" w:rsidRPr="004464EA" w14:paraId="462F7A07" w14:textId="77777777" w:rsidTr="004464EA">
        <w:trPr>
          <w:trHeight w:val="305"/>
          <w:jc w:val="center"/>
        </w:trPr>
        <w:tc>
          <w:tcPr>
            <w:tcW w:w="4138" w:type="dxa"/>
          </w:tcPr>
          <w:p w14:paraId="011D8F5C" w14:textId="09E65A50" w:rsidR="00654B3C" w:rsidRPr="00747472" w:rsidRDefault="004464EA" w:rsidP="00A020D8">
            <w:pPr>
              <w:pStyle w:val="ListParagraph"/>
              <w:ind w:left="0"/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4464EA">
              <w:rPr>
                <w:rFonts w:asciiTheme="majorHAnsi" w:eastAsiaTheme="majorEastAsia" w:hAnsiTheme="majorHAnsi" w:cstheme="majorBidi"/>
                <w:b/>
                <w:color w:val="1C525B" w:themeColor="accent1" w:themeShade="80"/>
                <w:sz w:val="28"/>
                <w:szCs w:val="32"/>
              </w:rPr>
              <w:t>Frameworks</w:t>
            </w:r>
          </w:p>
        </w:tc>
        <w:tc>
          <w:tcPr>
            <w:tcW w:w="5937" w:type="dxa"/>
          </w:tcPr>
          <w:p w14:paraId="6611712B" w14:textId="38238976" w:rsidR="00654B3C" w:rsidRPr="004464EA" w:rsidRDefault="004464EA" w:rsidP="004464EA">
            <w:pPr>
              <w:pStyle w:val="ListParagraph"/>
              <w:ind w:left="0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Cucumber BDD, JUnit, TestNG</w:t>
            </w:r>
          </w:p>
        </w:tc>
      </w:tr>
      <w:tr w:rsidR="00747472" w:rsidRPr="00747472" w14:paraId="5119CA04" w14:textId="77777777" w:rsidTr="004464EA">
        <w:trPr>
          <w:jc w:val="center"/>
        </w:trPr>
        <w:tc>
          <w:tcPr>
            <w:tcW w:w="4138" w:type="dxa"/>
            <w:vAlign w:val="center"/>
          </w:tcPr>
          <w:p w14:paraId="26694A11" w14:textId="592D5FA6" w:rsidR="00654B3C" w:rsidRPr="00747472" w:rsidRDefault="004464EA" w:rsidP="004464EA">
            <w:pPr>
              <w:pStyle w:val="ListParagraph"/>
              <w:ind w:left="0"/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4464EA">
              <w:rPr>
                <w:rFonts w:asciiTheme="majorHAnsi" w:eastAsiaTheme="majorEastAsia" w:hAnsiTheme="majorHAnsi" w:cstheme="majorBidi"/>
                <w:b/>
                <w:color w:val="1C525B" w:themeColor="accent1" w:themeShade="80"/>
                <w:sz w:val="28"/>
                <w:szCs w:val="32"/>
              </w:rPr>
              <w:t>Tools and Environments</w:t>
            </w:r>
          </w:p>
        </w:tc>
        <w:tc>
          <w:tcPr>
            <w:tcW w:w="5937" w:type="dxa"/>
          </w:tcPr>
          <w:p w14:paraId="304B3AC1" w14:textId="1CF661CE" w:rsidR="00654B3C" w:rsidRPr="004464EA" w:rsidRDefault="004464EA" w:rsidP="004464EA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0"/>
              <w:rPr>
                <w:rFonts w:ascii="Trebuchet MS" w:eastAsia="Trebuchet MS" w:hAnsi="Trebuchet MS" w:cs="Trebuchet MS"/>
                <w:b/>
                <w:bCs/>
                <w:color w:val="595959"/>
                <w:sz w:val="29"/>
                <w:szCs w:val="29"/>
                <w:shd w:val="clear" w:color="auto" w:fill="FFFFFF"/>
              </w:rPr>
            </w:pPr>
            <w:r w:rsidRPr="004464EA">
              <w:rPr>
                <w:rFonts w:ascii="Garamond" w:hAnsi="Garamond"/>
              </w:rPr>
              <w:t xml:space="preserve">Selenium WebDriver, </w:t>
            </w:r>
            <w:r w:rsidR="00A77C70">
              <w:rPr>
                <w:rFonts w:ascii="Garamond" w:hAnsi="Garamond"/>
              </w:rPr>
              <w:t xml:space="preserve">Apache Http Client, </w:t>
            </w:r>
            <w:r w:rsidRPr="004464EA">
              <w:rPr>
                <w:rFonts w:ascii="Garamond" w:hAnsi="Garamond"/>
              </w:rPr>
              <w:t xml:space="preserve">Cucumber, Gherkin, JUnit, TestNG, Apache POI, Oracle, MySQL, JDBC, Rest API, JSON, XML, Postman, Maven, Jenkins, Selenium Grid, AWS, Git, </w:t>
            </w:r>
            <w:r w:rsidR="00401C10" w:rsidRPr="004464EA">
              <w:rPr>
                <w:rFonts w:ascii="Garamond" w:hAnsi="Garamond"/>
              </w:rPr>
              <w:t>GitHub,</w:t>
            </w:r>
            <w:r w:rsidR="00401C10">
              <w:rPr>
                <w:rFonts w:ascii="Garamond" w:hAnsi="Garamond"/>
              </w:rPr>
              <w:t xml:space="preserve"> Bitbucket</w:t>
            </w:r>
            <w:r w:rsidRPr="004464EA">
              <w:rPr>
                <w:rFonts w:ascii="Garamond" w:hAnsi="Garamond"/>
              </w:rPr>
              <w:t xml:space="preserve"> Jira, Agile</w:t>
            </w:r>
            <w:r>
              <w:rPr>
                <w:rFonts w:ascii="Trebuchet MS" w:hAnsi="Trebuchet MS"/>
                <w:b/>
                <w:bCs/>
                <w:color w:val="595959"/>
                <w:sz w:val="29"/>
                <w:szCs w:val="29"/>
                <w:shd w:val="clear" w:color="auto" w:fill="FFFFFF"/>
              </w:rPr>
              <w:t xml:space="preserve"> </w:t>
            </w:r>
          </w:p>
        </w:tc>
      </w:tr>
      <w:tr w:rsidR="006B537F" w:rsidRPr="00747472" w14:paraId="4B7FC258" w14:textId="77777777" w:rsidTr="004464EA">
        <w:trPr>
          <w:trHeight w:val="305"/>
          <w:jc w:val="center"/>
        </w:trPr>
        <w:tc>
          <w:tcPr>
            <w:tcW w:w="4138" w:type="dxa"/>
          </w:tcPr>
          <w:p w14:paraId="43F44E45" w14:textId="6B9ACBCE" w:rsidR="00654B3C" w:rsidRPr="00747472" w:rsidRDefault="004464EA" w:rsidP="00387AEC">
            <w:pPr>
              <w:pStyle w:val="ListParagraph"/>
              <w:ind w:left="0"/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4464EA">
              <w:rPr>
                <w:rFonts w:asciiTheme="majorHAnsi" w:eastAsiaTheme="majorEastAsia" w:hAnsiTheme="majorHAnsi" w:cstheme="majorBidi"/>
                <w:b/>
                <w:color w:val="1C525B" w:themeColor="accent1" w:themeShade="80"/>
                <w:sz w:val="28"/>
                <w:szCs w:val="32"/>
              </w:rPr>
              <w:t>Databases</w:t>
            </w:r>
          </w:p>
        </w:tc>
        <w:tc>
          <w:tcPr>
            <w:tcW w:w="5937" w:type="dxa"/>
          </w:tcPr>
          <w:p w14:paraId="0E6B754D" w14:textId="5CA6FC23" w:rsidR="00654B3C" w:rsidRPr="00747472" w:rsidRDefault="004464EA" w:rsidP="00387AEC">
            <w:pPr>
              <w:pStyle w:val="ListParagraph"/>
              <w:ind w:left="0"/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4464EA">
              <w:rPr>
                <w:rFonts w:ascii="Garamond" w:hAnsi="Garamond"/>
              </w:rPr>
              <w:t xml:space="preserve">Oracle, </w:t>
            </w:r>
            <w:r w:rsidR="00401C10" w:rsidRPr="004464EA">
              <w:rPr>
                <w:rFonts w:ascii="Garamond" w:hAnsi="Garamond"/>
              </w:rPr>
              <w:t>MySQL</w:t>
            </w:r>
            <w:r w:rsidR="00401C10">
              <w:rPr>
                <w:rFonts w:ascii="Garamond" w:hAnsi="Garamond"/>
              </w:rPr>
              <w:t>,</w:t>
            </w:r>
            <w:r w:rsidR="00E60283">
              <w:rPr>
                <w:rFonts w:ascii="Garamond" w:hAnsi="Garamond"/>
              </w:rPr>
              <w:t xml:space="preserve"> Post</w:t>
            </w:r>
            <w:r w:rsidR="00491D44">
              <w:rPr>
                <w:rFonts w:ascii="Garamond" w:hAnsi="Garamond"/>
              </w:rPr>
              <w:t>g</w:t>
            </w:r>
            <w:r w:rsidR="00E60283">
              <w:rPr>
                <w:rFonts w:ascii="Garamond" w:hAnsi="Garamond"/>
              </w:rPr>
              <w:t>reS</w:t>
            </w:r>
            <w:r w:rsidR="00491D44">
              <w:rPr>
                <w:rFonts w:ascii="Garamond" w:hAnsi="Garamond"/>
              </w:rPr>
              <w:t>QL,</w:t>
            </w:r>
            <w:r w:rsidR="00401C10">
              <w:rPr>
                <w:rFonts w:ascii="Garamond" w:hAnsi="Garamond"/>
              </w:rPr>
              <w:t xml:space="preserve"> Toad</w:t>
            </w:r>
            <w:r w:rsidR="00491D44">
              <w:rPr>
                <w:rFonts w:ascii="Garamond" w:hAnsi="Garamond"/>
              </w:rPr>
              <w:t xml:space="preserve">, </w:t>
            </w:r>
            <w:proofErr w:type="spellStart"/>
            <w:r w:rsidR="00491D44">
              <w:rPr>
                <w:rFonts w:ascii="Garamond" w:hAnsi="Garamond"/>
              </w:rPr>
              <w:t>Datagrip</w:t>
            </w:r>
            <w:proofErr w:type="spellEnd"/>
          </w:p>
        </w:tc>
      </w:tr>
      <w:tr w:rsidR="00747472" w:rsidRPr="00747472" w14:paraId="24BF1678" w14:textId="77777777" w:rsidTr="004464EA">
        <w:trPr>
          <w:jc w:val="center"/>
        </w:trPr>
        <w:tc>
          <w:tcPr>
            <w:tcW w:w="4138" w:type="dxa"/>
          </w:tcPr>
          <w:p w14:paraId="7F4F8CB8" w14:textId="05915FC1" w:rsidR="00654B3C" w:rsidRPr="00747472" w:rsidRDefault="00090D4A" w:rsidP="00387AEC">
            <w:pPr>
              <w:pStyle w:val="ListParagraph"/>
              <w:ind w:left="0"/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4464EA">
              <w:rPr>
                <w:rFonts w:asciiTheme="majorHAnsi" w:eastAsiaTheme="majorEastAsia" w:hAnsiTheme="majorHAnsi" w:cstheme="majorBidi"/>
                <w:b/>
                <w:color w:val="1C525B" w:themeColor="accent1" w:themeShade="80"/>
                <w:sz w:val="28"/>
                <w:szCs w:val="32"/>
              </w:rPr>
              <w:t>Bug Tracking Tools</w:t>
            </w:r>
            <w:r w:rsidRPr="004464EA">
              <w:rPr>
                <w:rFonts w:asciiTheme="majorHAnsi" w:eastAsiaTheme="majorEastAsia" w:hAnsiTheme="majorHAnsi" w:cstheme="majorBidi"/>
                <w:b/>
                <w:color w:val="1C525B" w:themeColor="accent1" w:themeShade="80"/>
                <w:sz w:val="28"/>
                <w:szCs w:val="32"/>
              </w:rPr>
              <w:tab/>
            </w:r>
          </w:p>
        </w:tc>
        <w:tc>
          <w:tcPr>
            <w:tcW w:w="5937" w:type="dxa"/>
          </w:tcPr>
          <w:p w14:paraId="29D67E7C" w14:textId="1B53014D" w:rsidR="00654B3C" w:rsidRPr="00747472" w:rsidRDefault="00FC5365" w:rsidP="00387AEC">
            <w:pPr>
              <w:pStyle w:val="ListParagraph"/>
              <w:ind w:left="0"/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4464EA">
              <w:rPr>
                <w:rFonts w:ascii="Garamond" w:hAnsi="Garamond"/>
              </w:rPr>
              <w:t xml:space="preserve">Jira, </w:t>
            </w:r>
            <w:r w:rsidR="00A77C70">
              <w:rPr>
                <w:rFonts w:ascii="Garamond" w:hAnsi="Garamond"/>
              </w:rPr>
              <w:t>Rally</w:t>
            </w:r>
          </w:p>
        </w:tc>
      </w:tr>
      <w:tr w:rsidR="006B537F" w:rsidRPr="00747472" w14:paraId="56C964DF" w14:textId="77777777" w:rsidTr="004464EA">
        <w:trPr>
          <w:jc w:val="center"/>
        </w:trPr>
        <w:tc>
          <w:tcPr>
            <w:tcW w:w="4138" w:type="dxa"/>
          </w:tcPr>
          <w:p w14:paraId="26A15BFC" w14:textId="1C7F837E" w:rsidR="00F8467A" w:rsidRPr="00747472" w:rsidRDefault="004464EA" w:rsidP="00387AEC">
            <w:pPr>
              <w:pStyle w:val="ListParagraph"/>
              <w:ind w:left="0"/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4464EA">
              <w:rPr>
                <w:rFonts w:asciiTheme="majorHAnsi" w:eastAsiaTheme="majorEastAsia" w:hAnsiTheme="majorHAnsi" w:cstheme="majorBidi"/>
                <w:b/>
                <w:color w:val="1C525B" w:themeColor="accent1" w:themeShade="80"/>
                <w:sz w:val="28"/>
                <w:szCs w:val="32"/>
              </w:rPr>
              <w:t>Methodologies</w:t>
            </w:r>
          </w:p>
        </w:tc>
        <w:tc>
          <w:tcPr>
            <w:tcW w:w="5937" w:type="dxa"/>
          </w:tcPr>
          <w:p w14:paraId="17529922" w14:textId="3A67A0DD" w:rsidR="00F8467A" w:rsidRPr="00747472" w:rsidRDefault="004464EA" w:rsidP="00387AEC">
            <w:pPr>
              <w:pStyle w:val="ListParagraph"/>
              <w:ind w:left="0"/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>
              <w:rPr>
                <w:rFonts w:ascii="Garamond" w:hAnsi="Garamond"/>
              </w:rPr>
              <w:t>Agile, Waterfall </w:t>
            </w:r>
          </w:p>
        </w:tc>
      </w:tr>
    </w:tbl>
    <w:p w14:paraId="194FC8DF" w14:textId="77777777" w:rsidR="001A3441" w:rsidRPr="00747472" w:rsidRDefault="001A3441" w:rsidP="001A3441">
      <w:pPr>
        <w:pStyle w:val="Heading1"/>
        <w:ind w:left="720"/>
        <w:rPr>
          <w:color w:val="1C525B" w:themeColor="accent1" w:themeShade="80"/>
        </w:rPr>
      </w:pPr>
      <w:r w:rsidRPr="006C44D6">
        <w:rPr>
          <w:noProof/>
          <w:color w:val="1C525B" w:themeColor="accent1" w:themeShade="80"/>
          <w:sz w:val="40"/>
          <w:szCs w:val="44"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24D9CF68" wp14:editId="52F68BB1">
                <wp:simplePos x="0" y="0"/>
                <wp:positionH relativeFrom="margin">
                  <wp:posOffset>-145415</wp:posOffset>
                </wp:positionH>
                <wp:positionV relativeFrom="paragraph">
                  <wp:posOffset>319347</wp:posOffset>
                </wp:positionV>
                <wp:extent cx="7803515" cy="45085"/>
                <wp:effectExtent l="0" t="0" r="6985" b="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803515" cy="4508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E9618A" w14:textId="77777777" w:rsidR="001A3441" w:rsidRPr="00FC5365" w:rsidRDefault="001A3441" w:rsidP="001A3441">
                            <w:pPr>
                              <w:jc w:val="center"/>
                              <w:rPr>
                                <w:rFonts w:ascii="Bell MT" w:hAnsi="Bell MT"/>
                                <w:color w:val="FFFFFF" w:themeColor="background1"/>
                                <w:sz w:val="4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D9CF68" id="Rectangle 18" o:spid="_x0000_s1033" style="position:absolute;left:0;text-align:left;margin-left:-11.45pt;margin-top:25.15pt;width:614.45pt;height:3.55pt;flip:y;z-index:251749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" fillcolor="#1c515a [1604]" stroked="f" strokeweight="1pt">
                <v:textbox>
                  <w:txbxContent>
                    <w:p w14:paraId="49E9618A" w14:textId="77777777" w:rsidR="001A3441" w:rsidRPr="00FC5365" w:rsidRDefault="001A3441" w:rsidP="001A3441">
                      <w:pPr>
                        <w:jc w:val="center"/>
                        <w:rPr>
                          <w:rFonts w:ascii="Bell MT" w:hAnsi="Bell MT"/>
                          <w:color w:val="FFFFFF" w:themeColor="background1"/>
                          <w:sz w:val="44"/>
                          <w:szCs w:val="1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sdt>
        <w:sdtPr>
          <w:rPr>
            <w:color w:val="1C525B" w:themeColor="accent1" w:themeShade="80"/>
          </w:rPr>
          <w:alias w:val="Experience:"/>
          <w:tag w:val="Experience:"/>
          <w:id w:val="-915169215"/>
          <w:placeholder>
            <w:docPart w:val="C98C2FCD9AE741A1B78F92F65615A7DF"/>
          </w:placeholder>
          <w:temporary/>
          <w:showingPlcHdr/>
        </w:sdtPr>
        <w:sdtEndPr/>
        <w:sdtContent>
          <w:r w:rsidRPr="006C44D6">
            <w:rPr>
              <w:color w:val="1C525B" w:themeColor="accent1" w:themeShade="80"/>
              <w:sz w:val="40"/>
              <w:szCs w:val="44"/>
            </w:rPr>
            <w:t>Experience</w:t>
          </w:r>
        </w:sdtContent>
      </w:sdt>
      <w:r w:rsidRPr="00747472">
        <w:rPr>
          <w:color w:val="1C525B" w:themeColor="accent1" w:themeShade="80"/>
        </w:rPr>
        <w:tab/>
      </w:r>
    </w:p>
    <w:p w14:paraId="763F36CC" w14:textId="17380CDA" w:rsidR="00C215DF" w:rsidRPr="00747472" w:rsidRDefault="00C215DF" w:rsidP="00C215DF">
      <w:pPr>
        <w:pStyle w:val="Heading1"/>
        <w:rPr>
          <w:color w:val="1C525B" w:themeColor="accent1" w:themeShade="80"/>
        </w:rPr>
      </w:pPr>
    </w:p>
    <w:p w14:paraId="1285688E" w14:textId="312E806E" w:rsidR="00D43D73" w:rsidRPr="001A3441" w:rsidRDefault="00E313C0" w:rsidP="00D43D73">
      <w:pPr>
        <w:pStyle w:val="Heading1"/>
        <w:ind w:firstLine="630"/>
        <w:rPr>
          <w:color w:val="000000" w:themeColor="text1"/>
          <w:sz w:val="24"/>
          <w:szCs w:val="28"/>
        </w:rPr>
      </w:pPr>
      <w:r w:rsidRPr="001A3441">
        <w:rPr>
          <w:color w:val="000000" w:themeColor="text1"/>
        </w:rPr>
        <w:t>Software Development Engineer in Test</w:t>
      </w:r>
    </w:p>
    <w:p w14:paraId="2308C10A" w14:textId="666461AD" w:rsidR="00D43D73" w:rsidRPr="005C7954" w:rsidRDefault="00E313C0" w:rsidP="00EB3242">
      <w:pPr>
        <w:pStyle w:val="Heading2"/>
        <w:spacing w:line="360" w:lineRule="auto"/>
        <w:ind w:left="630"/>
        <w:rPr>
          <w:b w:val="0"/>
          <w:bCs/>
          <w:color w:val="2A7B88" w:themeColor="accent1" w:themeShade="BF"/>
          <w:sz w:val="22"/>
          <w:szCs w:val="24"/>
        </w:rPr>
      </w:pPr>
      <w:r>
        <w:rPr>
          <w:b w:val="0"/>
          <w:bCs/>
          <w:color w:val="2A7B88" w:themeColor="accent1" w:themeShade="BF"/>
          <w:sz w:val="22"/>
          <w:szCs w:val="24"/>
        </w:rPr>
        <w:t>aspiration</w:t>
      </w:r>
      <w:r w:rsidR="00EB3242">
        <w:rPr>
          <w:b w:val="0"/>
          <w:bCs/>
          <w:color w:val="2A7B88" w:themeColor="accent1" w:themeShade="BF"/>
          <w:sz w:val="22"/>
          <w:szCs w:val="24"/>
        </w:rPr>
        <w:t xml:space="preserve"> / </w:t>
      </w:r>
      <w:r w:rsidR="00EB3242">
        <w:rPr>
          <w:b w:val="0"/>
          <w:bCs/>
          <w:color w:val="2A7B88" w:themeColor="accent1" w:themeShade="BF"/>
          <w:sz w:val="22"/>
          <w:szCs w:val="24"/>
        </w:rPr>
        <w:t>aug</w:t>
      </w:r>
      <w:r w:rsidR="00EB3242" w:rsidRPr="005C7954">
        <w:rPr>
          <w:b w:val="0"/>
          <w:bCs/>
          <w:color w:val="2A7B88" w:themeColor="accent1" w:themeShade="BF"/>
          <w:sz w:val="22"/>
          <w:szCs w:val="24"/>
        </w:rPr>
        <w:t xml:space="preserve"> </w:t>
      </w:r>
      <w:r w:rsidR="00EB3242">
        <w:rPr>
          <w:b w:val="0"/>
          <w:bCs/>
          <w:color w:val="2A7B88" w:themeColor="accent1" w:themeShade="BF"/>
          <w:sz w:val="22"/>
          <w:szCs w:val="24"/>
        </w:rPr>
        <w:t>2021</w:t>
      </w:r>
      <w:r w:rsidR="00EB3242" w:rsidRPr="005C7954">
        <w:rPr>
          <w:b w:val="0"/>
          <w:bCs/>
          <w:color w:val="2A7B88" w:themeColor="accent1" w:themeShade="BF"/>
          <w:sz w:val="22"/>
          <w:szCs w:val="24"/>
        </w:rPr>
        <w:t xml:space="preserve"> – </w:t>
      </w:r>
      <w:r w:rsidR="00EB3242">
        <w:rPr>
          <w:b w:val="0"/>
          <w:bCs/>
          <w:color w:val="2A7B88" w:themeColor="accent1" w:themeShade="BF"/>
          <w:sz w:val="22"/>
          <w:szCs w:val="24"/>
        </w:rPr>
        <w:t>present</w:t>
      </w:r>
    </w:p>
    <w:p w14:paraId="073B5964" w14:textId="4C098A5C" w:rsidR="00D43D73" w:rsidRDefault="002B6902" w:rsidP="00D43D73">
      <w:pPr>
        <w:pStyle w:val="ListParagraph"/>
        <w:numPr>
          <w:ilvl w:val="0"/>
          <w:numId w:val="36"/>
        </w:numPr>
        <w:spacing w:before="120" w:after="0"/>
        <w:rPr>
          <w:rFonts w:ascii="Garamond" w:hAnsi="Garamond"/>
        </w:rPr>
      </w:pPr>
      <w:r>
        <w:rPr>
          <w:rFonts w:ascii="Garamond" w:hAnsi="Garamond"/>
        </w:rPr>
        <w:t xml:space="preserve">Developed Cypress </w:t>
      </w:r>
      <w:r w:rsidR="00005FE2">
        <w:rPr>
          <w:rFonts w:ascii="Garamond" w:hAnsi="Garamond"/>
        </w:rPr>
        <w:t>E2E</w:t>
      </w:r>
      <w:r w:rsidR="00732B21">
        <w:rPr>
          <w:rFonts w:ascii="Garamond" w:hAnsi="Garamond"/>
        </w:rPr>
        <w:t xml:space="preserve"> automation</w:t>
      </w:r>
      <w:r w:rsidR="00005FE2">
        <w:rPr>
          <w:rFonts w:ascii="Garamond" w:hAnsi="Garamond"/>
        </w:rPr>
        <w:t xml:space="preserve"> framework </w:t>
      </w:r>
      <w:r w:rsidR="002E248E">
        <w:rPr>
          <w:rFonts w:ascii="Garamond" w:hAnsi="Garamond"/>
        </w:rPr>
        <w:t>using with</w:t>
      </w:r>
      <w:r w:rsidR="00FA6DF5">
        <w:rPr>
          <w:rFonts w:ascii="Garamond" w:hAnsi="Garamond"/>
        </w:rPr>
        <w:t xml:space="preserve"> Cypress, </w:t>
      </w:r>
      <w:r w:rsidR="002E248E">
        <w:rPr>
          <w:rFonts w:ascii="Garamond" w:hAnsi="Garamond"/>
        </w:rPr>
        <w:t xml:space="preserve">JavaScript </w:t>
      </w:r>
      <w:r w:rsidR="00005FE2">
        <w:rPr>
          <w:rFonts w:ascii="Garamond" w:hAnsi="Garamond"/>
        </w:rPr>
        <w:t>from scratch</w:t>
      </w:r>
      <w:r w:rsidR="00A21345">
        <w:rPr>
          <w:rFonts w:ascii="Garamond" w:hAnsi="Garamond"/>
        </w:rPr>
        <w:t>.</w:t>
      </w:r>
      <w:r w:rsidR="00005FE2">
        <w:rPr>
          <w:rFonts w:ascii="Garamond" w:hAnsi="Garamond"/>
        </w:rPr>
        <w:t xml:space="preserve"> </w:t>
      </w:r>
    </w:p>
    <w:p w14:paraId="104C426C" w14:textId="036B7238" w:rsidR="00A21345" w:rsidRPr="00267521" w:rsidRDefault="00A21345" w:rsidP="00D43D73">
      <w:pPr>
        <w:pStyle w:val="ListParagraph"/>
        <w:numPr>
          <w:ilvl w:val="0"/>
          <w:numId w:val="36"/>
        </w:numPr>
        <w:spacing w:before="120" w:after="0"/>
        <w:rPr>
          <w:rFonts w:ascii="Garamond" w:hAnsi="Garamond"/>
        </w:rPr>
      </w:pPr>
      <w:r>
        <w:rPr>
          <w:rFonts w:ascii="Garamond" w:hAnsi="Garamond"/>
        </w:rPr>
        <w:t>Implemented automation structure, Continuous Integration process first time to company.</w:t>
      </w:r>
    </w:p>
    <w:p w14:paraId="3F5C37DF" w14:textId="250DD838" w:rsidR="009341F2" w:rsidRDefault="00A21345" w:rsidP="00D43D73">
      <w:pPr>
        <w:pStyle w:val="ListParagraph"/>
        <w:numPr>
          <w:ilvl w:val="0"/>
          <w:numId w:val="36"/>
        </w:numPr>
        <w:spacing w:before="200" w:after="0" w:line="100" w:lineRule="atLeast"/>
        <w:rPr>
          <w:rFonts w:ascii="Garamond" w:hAnsi="Garamond"/>
        </w:rPr>
      </w:pPr>
      <w:r>
        <w:rPr>
          <w:rFonts w:ascii="Garamond" w:hAnsi="Garamond"/>
        </w:rPr>
        <w:t>Responsibility, ownership of Full Stack testing,</w:t>
      </w:r>
      <w:r w:rsidR="00594D20">
        <w:rPr>
          <w:rFonts w:ascii="Garamond" w:hAnsi="Garamond"/>
        </w:rPr>
        <w:t xml:space="preserve"> front</w:t>
      </w:r>
      <w:r w:rsidR="00E767BD">
        <w:rPr>
          <w:rFonts w:ascii="Garamond" w:hAnsi="Garamond"/>
        </w:rPr>
        <w:t>-</w:t>
      </w:r>
      <w:r w:rsidR="00594D20">
        <w:rPr>
          <w:rFonts w:ascii="Garamond" w:hAnsi="Garamond"/>
        </w:rPr>
        <w:t xml:space="preserve">end and </w:t>
      </w:r>
      <w:r w:rsidR="00E767BD">
        <w:rPr>
          <w:rFonts w:ascii="Garamond" w:hAnsi="Garamond"/>
        </w:rPr>
        <w:t>back-end</w:t>
      </w:r>
      <w:r w:rsidR="00594D20">
        <w:rPr>
          <w:rFonts w:ascii="Garamond" w:hAnsi="Garamond"/>
        </w:rPr>
        <w:t xml:space="preserve"> automation</w:t>
      </w:r>
      <w:r>
        <w:rPr>
          <w:rFonts w:ascii="Garamond" w:hAnsi="Garamond"/>
        </w:rPr>
        <w:t>.</w:t>
      </w:r>
    </w:p>
    <w:p w14:paraId="34D4579E" w14:textId="1F2CAC4B" w:rsidR="00F21EF9" w:rsidRDefault="00F21EF9" w:rsidP="00D43D73">
      <w:pPr>
        <w:pStyle w:val="CommentText"/>
        <w:numPr>
          <w:ilvl w:val="0"/>
          <w:numId w:val="36"/>
        </w:numPr>
        <w:pBdr>
          <w:between w:val="nil"/>
          <w:bar w:val="nil"/>
        </w:pBdr>
        <w:spacing w:after="0"/>
        <w:rPr>
          <w:rFonts w:ascii="Garamond" w:hAnsi="Garamond"/>
          <w:szCs w:val="22"/>
        </w:rPr>
      </w:pPr>
      <w:r>
        <w:rPr>
          <w:rFonts w:ascii="Garamond" w:hAnsi="Garamond"/>
          <w:szCs w:val="22"/>
        </w:rPr>
        <w:t>Implemented the</w:t>
      </w:r>
      <w:r w:rsidR="00E37801">
        <w:rPr>
          <w:rFonts w:ascii="Garamond" w:hAnsi="Garamond"/>
          <w:szCs w:val="22"/>
        </w:rPr>
        <w:t xml:space="preserve"> </w:t>
      </w:r>
      <w:r w:rsidR="00446A8E">
        <w:rPr>
          <w:rFonts w:ascii="Garamond" w:hAnsi="Garamond"/>
          <w:szCs w:val="22"/>
        </w:rPr>
        <w:t xml:space="preserve">separation of </w:t>
      </w:r>
      <w:r w:rsidR="00761C13">
        <w:rPr>
          <w:rFonts w:ascii="Garamond" w:hAnsi="Garamond"/>
          <w:szCs w:val="22"/>
        </w:rPr>
        <w:t xml:space="preserve">layer </w:t>
      </w:r>
      <w:r w:rsidR="00E37801">
        <w:rPr>
          <w:rFonts w:ascii="Garamond" w:hAnsi="Garamond"/>
          <w:szCs w:val="22"/>
        </w:rPr>
        <w:t xml:space="preserve">concept </w:t>
      </w:r>
      <w:r w:rsidR="00D37B29">
        <w:rPr>
          <w:rFonts w:ascii="Garamond" w:hAnsi="Garamond"/>
          <w:szCs w:val="22"/>
        </w:rPr>
        <w:t>for database</w:t>
      </w:r>
      <w:r w:rsidR="000D61AC">
        <w:rPr>
          <w:rFonts w:ascii="Garamond" w:hAnsi="Garamond"/>
          <w:szCs w:val="22"/>
        </w:rPr>
        <w:t xml:space="preserve"> integration</w:t>
      </w:r>
      <w:r w:rsidR="00D37B29">
        <w:rPr>
          <w:rFonts w:ascii="Garamond" w:hAnsi="Garamond"/>
          <w:szCs w:val="22"/>
        </w:rPr>
        <w:t xml:space="preserve"> to be </w:t>
      </w:r>
      <w:r w:rsidR="00A21345">
        <w:rPr>
          <w:rFonts w:ascii="Garamond" w:hAnsi="Garamond"/>
          <w:szCs w:val="22"/>
        </w:rPr>
        <w:t>leveraged</w:t>
      </w:r>
      <w:r w:rsidR="00D37B29">
        <w:rPr>
          <w:rFonts w:ascii="Garamond" w:hAnsi="Garamond"/>
          <w:szCs w:val="22"/>
        </w:rPr>
        <w:t xml:space="preserve"> </w:t>
      </w:r>
      <w:r w:rsidR="00CA75D5">
        <w:rPr>
          <w:rFonts w:ascii="Garamond" w:hAnsi="Garamond"/>
          <w:szCs w:val="22"/>
        </w:rPr>
        <w:t>by other QA teams</w:t>
      </w:r>
      <w:r w:rsidR="00A21345">
        <w:rPr>
          <w:rFonts w:ascii="Garamond" w:hAnsi="Garamond"/>
          <w:szCs w:val="22"/>
        </w:rPr>
        <w:t>.</w:t>
      </w:r>
    </w:p>
    <w:p w14:paraId="59589963" w14:textId="0F918731" w:rsidR="00CA75D5" w:rsidRDefault="006A482D" w:rsidP="00D43D73">
      <w:pPr>
        <w:pStyle w:val="CommentText"/>
        <w:numPr>
          <w:ilvl w:val="0"/>
          <w:numId w:val="36"/>
        </w:numPr>
        <w:pBdr>
          <w:between w:val="nil"/>
          <w:bar w:val="nil"/>
        </w:pBdr>
        <w:spacing w:after="0"/>
        <w:rPr>
          <w:rFonts w:ascii="Garamond" w:hAnsi="Garamond"/>
          <w:szCs w:val="22"/>
        </w:rPr>
      </w:pPr>
      <w:r>
        <w:rPr>
          <w:rFonts w:ascii="Garamond" w:hAnsi="Garamond"/>
          <w:szCs w:val="22"/>
        </w:rPr>
        <w:t>Developed and maintained Regress</w:t>
      </w:r>
      <w:r w:rsidR="00A21345">
        <w:rPr>
          <w:rFonts w:ascii="Garamond" w:hAnsi="Garamond"/>
          <w:szCs w:val="22"/>
        </w:rPr>
        <w:t>ion, Smoke suite from scratch.</w:t>
      </w:r>
    </w:p>
    <w:p w14:paraId="3DCF3C58" w14:textId="12DF5D4C" w:rsidR="00D43D73" w:rsidRDefault="00D43D73" w:rsidP="00D43D73">
      <w:pPr>
        <w:pStyle w:val="CommentText"/>
        <w:numPr>
          <w:ilvl w:val="0"/>
          <w:numId w:val="36"/>
        </w:numPr>
        <w:pBdr>
          <w:between w:val="nil"/>
          <w:bar w:val="nil"/>
        </w:pBdr>
        <w:spacing w:after="0"/>
        <w:rPr>
          <w:rFonts w:ascii="Garamond" w:hAnsi="Garamond"/>
          <w:szCs w:val="22"/>
        </w:rPr>
      </w:pPr>
      <w:r>
        <w:rPr>
          <w:rFonts w:ascii="Garamond" w:hAnsi="Garamond"/>
          <w:szCs w:val="22"/>
        </w:rPr>
        <w:t xml:space="preserve">Actively worked </w:t>
      </w:r>
      <w:r w:rsidR="00AF2818">
        <w:rPr>
          <w:rFonts w:ascii="Garamond" w:hAnsi="Garamond"/>
          <w:szCs w:val="22"/>
        </w:rPr>
        <w:t>on design level of SDLC with product owners.</w:t>
      </w:r>
    </w:p>
    <w:p w14:paraId="1E0AF631" w14:textId="1DB2D6C5" w:rsidR="00AF2818" w:rsidRDefault="003C6023" w:rsidP="00D43D73">
      <w:pPr>
        <w:pStyle w:val="CommentText"/>
        <w:numPr>
          <w:ilvl w:val="0"/>
          <w:numId w:val="36"/>
        </w:numPr>
        <w:pBdr>
          <w:between w:val="nil"/>
          <w:bar w:val="nil"/>
        </w:pBdr>
        <w:spacing w:after="0"/>
        <w:rPr>
          <w:rFonts w:ascii="Garamond" w:hAnsi="Garamond"/>
          <w:szCs w:val="22"/>
        </w:rPr>
      </w:pPr>
      <w:r>
        <w:rPr>
          <w:rFonts w:ascii="Garamond" w:hAnsi="Garamond"/>
          <w:szCs w:val="22"/>
        </w:rPr>
        <w:t>Took part in Production Bug Triage, solution/fix, and Production Testing.</w:t>
      </w:r>
    </w:p>
    <w:p w14:paraId="70E60474" w14:textId="2550CB34" w:rsidR="003806AF" w:rsidRDefault="003806AF" w:rsidP="00D43D73">
      <w:pPr>
        <w:pStyle w:val="CommentText"/>
        <w:numPr>
          <w:ilvl w:val="0"/>
          <w:numId w:val="36"/>
        </w:numPr>
        <w:pBdr>
          <w:between w:val="nil"/>
          <w:bar w:val="nil"/>
        </w:pBdr>
        <w:spacing w:after="0"/>
        <w:rPr>
          <w:rFonts w:ascii="Garamond" w:hAnsi="Garamond"/>
          <w:szCs w:val="22"/>
        </w:rPr>
      </w:pPr>
      <w:r>
        <w:rPr>
          <w:rFonts w:ascii="Garamond" w:hAnsi="Garamond"/>
          <w:szCs w:val="22"/>
        </w:rPr>
        <w:t>Hands on experience for Database Testing, Front-Back-end testing integration, E2E testing between the layers.</w:t>
      </w:r>
    </w:p>
    <w:p w14:paraId="636054F7" w14:textId="327AA29E" w:rsidR="003C6023" w:rsidRDefault="003C6023" w:rsidP="00D43D73">
      <w:pPr>
        <w:pStyle w:val="CommentText"/>
        <w:numPr>
          <w:ilvl w:val="0"/>
          <w:numId w:val="36"/>
        </w:numPr>
        <w:pBdr>
          <w:between w:val="nil"/>
          <w:bar w:val="nil"/>
        </w:pBdr>
        <w:spacing w:after="0"/>
        <w:rPr>
          <w:rFonts w:ascii="Garamond" w:hAnsi="Garamond"/>
          <w:szCs w:val="22"/>
        </w:rPr>
      </w:pPr>
      <w:r>
        <w:rPr>
          <w:rFonts w:ascii="Garamond" w:hAnsi="Garamond"/>
          <w:szCs w:val="22"/>
        </w:rPr>
        <w:t xml:space="preserve">Implemented Continuous Integration for periodic regression run in </w:t>
      </w:r>
      <w:proofErr w:type="spellStart"/>
      <w:r>
        <w:rPr>
          <w:rFonts w:ascii="Garamond" w:hAnsi="Garamond"/>
          <w:szCs w:val="22"/>
        </w:rPr>
        <w:t>CirceCI</w:t>
      </w:r>
      <w:proofErr w:type="spellEnd"/>
      <w:r>
        <w:rPr>
          <w:rFonts w:ascii="Garamond" w:hAnsi="Garamond"/>
          <w:szCs w:val="22"/>
        </w:rPr>
        <w:t>.</w:t>
      </w:r>
    </w:p>
    <w:p w14:paraId="25BD61D7" w14:textId="023F88EA" w:rsidR="00737A22" w:rsidRDefault="00737A22" w:rsidP="00D43D73">
      <w:pPr>
        <w:pStyle w:val="CommentText"/>
        <w:numPr>
          <w:ilvl w:val="0"/>
          <w:numId w:val="36"/>
        </w:numPr>
        <w:pBdr>
          <w:between w:val="nil"/>
          <w:bar w:val="nil"/>
        </w:pBdr>
        <w:spacing w:after="0"/>
        <w:rPr>
          <w:rFonts w:ascii="Garamond" w:hAnsi="Garamond"/>
          <w:szCs w:val="22"/>
        </w:rPr>
      </w:pPr>
      <w:r>
        <w:rPr>
          <w:rFonts w:ascii="Garamond" w:hAnsi="Garamond"/>
          <w:szCs w:val="22"/>
        </w:rPr>
        <w:t>Took ownership and created PR process principles used by all QA member of the organization</w:t>
      </w:r>
    </w:p>
    <w:p w14:paraId="1CF8DEBB" w14:textId="77777777" w:rsidR="00D43D73" w:rsidRDefault="00D43D73" w:rsidP="00EB3242">
      <w:pPr>
        <w:pStyle w:val="Heading1"/>
        <w:rPr>
          <w:color w:val="000000" w:themeColor="text1"/>
        </w:rPr>
      </w:pPr>
    </w:p>
    <w:p w14:paraId="32132FEF" w14:textId="3CEC8646" w:rsidR="00A77C70" w:rsidRPr="001A3441" w:rsidRDefault="00A77C70" w:rsidP="00A77C70">
      <w:pPr>
        <w:pStyle w:val="Heading1"/>
        <w:ind w:firstLine="630"/>
        <w:rPr>
          <w:color w:val="000000" w:themeColor="text1"/>
          <w:sz w:val="24"/>
          <w:szCs w:val="28"/>
        </w:rPr>
      </w:pPr>
      <w:r>
        <w:rPr>
          <w:color w:val="000000" w:themeColor="text1"/>
        </w:rPr>
        <w:t xml:space="preserve">Senior </w:t>
      </w:r>
      <w:r w:rsidR="00E313C0" w:rsidRPr="001A3441">
        <w:rPr>
          <w:color w:val="000000" w:themeColor="text1"/>
        </w:rPr>
        <w:t>Software Development Engineer in Test</w:t>
      </w:r>
    </w:p>
    <w:p w14:paraId="2522C1DC" w14:textId="41F92CDA" w:rsidR="00A77C70" w:rsidRPr="005C7954" w:rsidRDefault="00A77C70" w:rsidP="00EB3242">
      <w:pPr>
        <w:pStyle w:val="Heading2"/>
        <w:spacing w:line="360" w:lineRule="auto"/>
        <w:ind w:left="630"/>
        <w:rPr>
          <w:b w:val="0"/>
          <w:bCs/>
          <w:color w:val="2A7B88" w:themeColor="accent1" w:themeShade="BF"/>
          <w:sz w:val="22"/>
          <w:szCs w:val="24"/>
        </w:rPr>
      </w:pPr>
      <w:r>
        <w:rPr>
          <w:b w:val="0"/>
          <w:bCs/>
          <w:color w:val="2A7B88" w:themeColor="accent1" w:themeShade="BF"/>
          <w:sz w:val="22"/>
          <w:szCs w:val="24"/>
        </w:rPr>
        <w:t>Mastercard</w:t>
      </w:r>
      <w:r w:rsidR="00EB3242">
        <w:rPr>
          <w:b w:val="0"/>
          <w:bCs/>
          <w:color w:val="2A7B88" w:themeColor="accent1" w:themeShade="BF"/>
          <w:sz w:val="22"/>
          <w:szCs w:val="24"/>
        </w:rPr>
        <w:t xml:space="preserve"> / </w:t>
      </w:r>
      <w:r w:rsidR="00EB3242">
        <w:rPr>
          <w:b w:val="0"/>
          <w:bCs/>
          <w:color w:val="2A7B88" w:themeColor="accent1" w:themeShade="BF"/>
          <w:sz w:val="22"/>
          <w:szCs w:val="24"/>
        </w:rPr>
        <w:t>MAr</w:t>
      </w:r>
      <w:r w:rsidR="00EB3242" w:rsidRPr="005C7954">
        <w:rPr>
          <w:b w:val="0"/>
          <w:bCs/>
          <w:color w:val="2A7B88" w:themeColor="accent1" w:themeShade="BF"/>
          <w:sz w:val="22"/>
          <w:szCs w:val="24"/>
        </w:rPr>
        <w:t xml:space="preserve"> </w:t>
      </w:r>
      <w:r w:rsidR="00EB3242">
        <w:rPr>
          <w:b w:val="0"/>
          <w:bCs/>
          <w:color w:val="2A7B88" w:themeColor="accent1" w:themeShade="BF"/>
          <w:sz w:val="22"/>
          <w:szCs w:val="24"/>
        </w:rPr>
        <w:t>2020</w:t>
      </w:r>
      <w:r w:rsidR="00EB3242" w:rsidRPr="005C7954">
        <w:rPr>
          <w:b w:val="0"/>
          <w:bCs/>
          <w:color w:val="2A7B88" w:themeColor="accent1" w:themeShade="BF"/>
          <w:sz w:val="22"/>
          <w:szCs w:val="24"/>
        </w:rPr>
        <w:t xml:space="preserve"> – </w:t>
      </w:r>
      <w:r w:rsidR="00EB3242">
        <w:rPr>
          <w:b w:val="0"/>
          <w:bCs/>
          <w:color w:val="2A7B88" w:themeColor="accent1" w:themeShade="BF"/>
          <w:sz w:val="22"/>
          <w:szCs w:val="24"/>
        </w:rPr>
        <w:t>AUG 2021</w:t>
      </w:r>
    </w:p>
    <w:p w14:paraId="0905ABCD" w14:textId="77777777" w:rsidR="00267521" w:rsidRPr="00267521" w:rsidRDefault="00267521" w:rsidP="00267521">
      <w:pPr>
        <w:pStyle w:val="ListParagraph"/>
        <w:numPr>
          <w:ilvl w:val="0"/>
          <w:numId w:val="36"/>
        </w:numPr>
        <w:spacing w:before="120" w:after="0"/>
        <w:rPr>
          <w:rFonts w:ascii="Garamond" w:hAnsi="Garamond"/>
        </w:rPr>
      </w:pPr>
      <w:r w:rsidRPr="00267521">
        <w:rPr>
          <w:rFonts w:ascii="Garamond" w:hAnsi="Garamond"/>
        </w:rPr>
        <w:t>Developed API to expose Restful service as an Information Exchange Gateway used by 10+ teams.</w:t>
      </w:r>
    </w:p>
    <w:p w14:paraId="2E928835" w14:textId="77777777" w:rsidR="00086924" w:rsidRDefault="00086924" w:rsidP="00086924">
      <w:pPr>
        <w:pStyle w:val="ListParagraph"/>
        <w:numPr>
          <w:ilvl w:val="0"/>
          <w:numId w:val="36"/>
        </w:numPr>
        <w:spacing w:before="120" w:after="0" w:line="100" w:lineRule="atLeast"/>
        <w:rPr>
          <w:rFonts w:ascii="Garamond" w:hAnsi="Garamond"/>
        </w:rPr>
      </w:pPr>
      <w:r w:rsidRPr="00086924">
        <w:rPr>
          <w:rFonts w:ascii="Garamond" w:hAnsi="Garamond"/>
        </w:rPr>
        <w:t>Maintained Habitat-Chef cookbooks and created Jenkins pipelines for Continuous Integration and Delivery.</w:t>
      </w:r>
    </w:p>
    <w:p w14:paraId="5890024B" w14:textId="5F4C389E" w:rsidR="009D0390" w:rsidRPr="00E30AE2" w:rsidRDefault="009D0390" w:rsidP="00E30AE2">
      <w:pPr>
        <w:pStyle w:val="ListParagraph"/>
        <w:numPr>
          <w:ilvl w:val="0"/>
          <w:numId w:val="36"/>
        </w:numPr>
        <w:spacing w:before="200" w:after="0" w:line="100" w:lineRule="atLeast"/>
        <w:rPr>
          <w:rFonts w:ascii="Garamond" w:hAnsi="Garamond"/>
        </w:rPr>
      </w:pPr>
      <w:r w:rsidRPr="009D0390">
        <w:rPr>
          <w:rFonts w:ascii="Garamond" w:hAnsi="Garamond"/>
        </w:rPr>
        <w:t>Used and configured Kafka streaming frameworks for reading and writing into messaging queues.</w:t>
      </w:r>
    </w:p>
    <w:p w14:paraId="1314336E" w14:textId="2FAB0DA9" w:rsidR="00267521" w:rsidRPr="00E30AE2" w:rsidRDefault="00CD3C65" w:rsidP="00E30AE2">
      <w:pPr>
        <w:pStyle w:val="CommentText"/>
        <w:numPr>
          <w:ilvl w:val="0"/>
          <w:numId w:val="36"/>
        </w:numPr>
        <w:pBdr>
          <w:between w:val="nil"/>
          <w:bar w:val="nil"/>
        </w:pBdr>
        <w:spacing w:after="0"/>
        <w:rPr>
          <w:rFonts w:ascii="Garamond" w:hAnsi="Garamond"/>
          <w:szCs w:val="22"/>
        </w:rPr>
      </w:pPr>
      <w:r>
        <w:rPr>
          <w:rFonts w:ascii="Garamond" w:hAnsi="Garamond"/>
          <w:szCs w:val="22"/>
        </w:rPr>
        <w:t>Actively worked automation on the Linux environment, using/writing Bash for testing purposes.</w:t>
      </w:r>
    </w:p>
    <w:p w14:paraId="175F233B" w14:textId="05C1D11C" w:rsidR="00A77C70" w:rsidRPr="00FE7C35" w:rsidRDefault="00A77C70" w:rsidP="009908F1">
      <w:pPr>
        <w:pStyle w:val="CommentText"/>
        <w:numPr>
          <w:ilvl w:val="0"/>
          <w:numId w:val="36"/>
        </w:numPr>
        <w:pBdr>
          <w:between w:val="nil"/>
          <w:bar w:val="nil"/>
        </w:pBdr>
        <w:spacing w:after="0"/>
        <w:rPr>
          <w:rFonts w:ascii="Garamond" w:hAnsi="Garamond"/>
          <w:szCs w:val="22"/>
        </w:rPr>
      </w:pPr>
      <w:r w:rsidRPr="00FE7C35">
        <w:rPr>
          <w:rFonts w:ascii="Garamond" w:hAnsi="Garamond"/>
          <w:szCs w:val="22"/>
        </w:rPr>
        <w:t xml:space="preserve">Involved in </w:t>
      </w:r>
      <w:r w:rsidR="00FE7C35" w:rsidRPr="00FE7C35">
        <w:rPr>
          <w:rFonts w:ascii="Garamond" w:hAnsi="Garamond"/>
          <w:szCs w:val="22"/>
        </w:rPr>
        <w:t>design, development, testing, and release phases of the application.</w:t>
      </w:r>
    </w:p>
    <w:p w14:paraId="00A0DAE0" w14:textId="7649CDBE" w:rsidR="00FE7C35" w:rsidRDefault="00FE7C35" w:rsidP="00A77C70">
      <w:pPr>
        <w:pStyle w:val="CommentText"/>
        <w:numPr>
          <w:ilvl w:val="0"/>
          <w:numId w:val="36"/>
        </w:numPr>
        <w:pBdr>
          <w:between w:val="nil"/>
          <w:bar w:val="nil"/>
        </w:pBdr>
        <w:spacing w:after="0"/>
        <w:rPr>
          <w:rFonts w:ascii="Garamond" w:hAnsi="Garamond"/>
          <w:szCs w:val="22"/>
        </w:rPr>
      </w:pPr>
      <w:r>
        <w:rPr>
          <w:rFonts w:ascii="Garamond" w:hAnsi="Garamond"/>
          <w:szCs w:val="22"/>
        </w:rPr>
        <w:t xml:space="preserve">Hands-on working multiple </w:t>
      </w:r>
      <w:r w:rsidR="006A1138">
        <w:rPr>
          <w:rFonts w:ascii="Garamond" w:hAnsi="Garamond"/>
          <w:szCs w:val="22"/>
        </w:rPr>
        <w:t>applications</w:t>
      </w:r>
      <w:r>
        <w:rPr>
          <w:rFonts w:ascii="Garamond" w:hAnsi="Garamond"/>
          <w:szCs w:val="22"/>
        </w:rPr>
        <w:t xml:space="preserve"> at same time and ownership of Regression Suite for those applications. </w:t>
      </w:r>
      <w:r>
        <w:rPr>
          <w:rFonts w:ascii="Garamond" w:hAnsi="Garamond"/>
          <w:szCs w:val="22"/>
        </w:rPr>
        <w:tab/>
      </w:r>
    </w:p>
    <w:p w14:paraId="37D74B47" w14:textId="0BE80FEF" w:rsidR="00A77C70" w:rsidRDefault="006A1138" w:rsidP="00A77C70">
      <w:pPr>
        <w:pStyle w:val="CommentText"/>
        <w:numPr>
          <w:ilvl w:val="0"/>
          <w:numId w:val="36"/>
        </w:numPr>
        <w:pBdr>
          <w:between w:val="nil"/>
          <w:bar w:val="nil"/>
        </w:pBdr>
        <w:spacing w:after="0"/>
        <w:rPr>
          <w:rFonts w:ascii="Garamond" w:hAnsi="Garamond"/>
          <w:szCs w:val="22"/>
        </w:rPr>
      </w:pPr>
      <w:r>
        <w:rPr>
          <w:rFonts w:ascii="Garamond" w:hAnsi="Garamond"/>
          <w:szCs w:val="22"/>
        </w:rPr>
        <w:t xml:space="preserve">Creating automation application from scratch for </w:t>
      </w:r>
      <w:r w:rsidR="00401C10">
        <w:rPr>
          <w:rFonts w:ascii="Garamond" w:hAnsi="Garamond"/>
          <w:szCs w:val="22"/>
        </w:rPr>
        <w:t>Webservice</w:t>
      </w:r>
      <w:r>
        <w:rPr>
          <w:rFonts w:ascii="Garamond" w:hAnsi="Garamond"/>
          <w:szCs w:val="22"/>
        </w:rPr>
        <w:t xml:space="preserve"> </w:t>
      </w:r>
      <w:r w:rsidR="00401C10">
        <w:rPr>
          <w:rFonts w:ascii="Garamond" w:hAnsi="Garamond"/>
          <w:szCs w:val="22"/>
        </w:rPr>
        <w:t>API</w:t>
      </w:r>
      <w:r>
        <w:rPr>
          <w:rFonts w:ascii="Garamond" w:hAnsi="Garamond"/>
          <w:szCs w:val="22"/>
        </w:rPr>
        <w:t xml:space="preserve"> using </w:t>
      </w:r>
      <w:r w:rsidR="00401C10">
        <w:rPr>
          <w:rFonts w:ascii="Garamond" w:hAnsi="Garamond"/>
          <w:szCs w:val="22"/>
        </w:rPr>
        <w:t>Rest Assured</w:t>
      </w:r>
      <w:r>
        <w:rPr>
          <w:rFonts w:ascii="Garamond" w:hAnsi="Garamond"/>
          <w:szCs w:val="22"/>
        </w:rPr>
        <w:t xml:space="preserve"> and Apache Http Client.</w:t>
      </w:r>
    </w:p>
    <w:p w14:paraId="12B6F715" w14:textId="385E21A6" w:rsidR="00353D34" w:rsidRPr="00E303FA" w:rsidRDefault="00353D34" w:rsidP="00A77C70">
      <w:pPr>
        <w:pStyle w:val="CommentText"/>
        <w:numPr>
          <w:ilvl w:val="0"/>
          <w:numId w:val="36"/>
        </w:numPr>
        <w:pBdr>
          <w:between w:val="nil"/>
          <w:bar w:val="nil"/>
        </w:pBdr>
        <w:spacing w:after="0"/>
        <w:rPr>
          <w:rFonts w:ascii="Garamond" w:hAnsi="Garamond"/>
          <w:szCs w:val="22"/>
        </w:rPr>
      </w:pPr>
      <w:r>
        <w:rPr>
          <w:rFonts w:ascii="Garamond" w:hAnsi="Garamond"/>
          <w:szCs w:val="22"/>
        </w:rPr>
        <w:t xml:space="preserve">Experience on client wrapper application for </w:t>
      </w:r>
      <w:r w:rsidR="00401C10">
        <w:rPr>
          <w:rFonts w:ascii="Garamond" w:hAnsi="Garamond"/>
          <w:szCs w:val="22"/>
        </w:rPr>
        <w:t>Webservice</w:t>
      </w:r>
      <w:r>
        <w:rPr>
          <w:rFonts w:ascii="Garamond" w:hAnsi="Garamond"/>
          <w:szCs w:val="22"/>
        </w:rPr>
        <w:t xml:space="preserve"> API</w:t>
      </w:r>
    </w:p>
    <w:p w14:paraId="596FA926" w14:textId="70D59E28" w:rsidR="00A77C70" w:rsidRPr="00E303FA" w:rsidRDefault="006A1138" w:rsidP="00A77C70">
      <w:pPr>
        <w:pStyle w:val="CommentText"/>
        <w:numPr>
          <w:ilvl w:val="0"/>
          <w:numId w:val="36"/>
        </w:numPr>
        <w:pBdr>
          <w:between w:val="nil"/>
          <w:bar w:val="nil"/>
        </w:pBdr>
        <w:spacing w:after="0"/>
        <w:rPr>
          <w:rFonts w:ascii="Garamond" w:hAnsi="Garamond"/>
          <w:szCs w:val="22"/>
        </w:rPr>
      </w:pPr>
      <w:r>
        <w:rPr>
          <w:rFonts w:ascii="Garamond" w:hAnsi="Garamond"/>
          <w:szCs w:val="22"/>
        </w:rPr>
        <w:t xml:space="preserve">Worked as a multifunctional team member. Helped </w:t>
      </w:r>
      <w:r w:rsidR="002A3DF4">
        <w:rPr>
          <w:rFonts w:ascii="Garamond" w:hAnsi="Garamond"/>
          <w:szCs w:val="22"/>
        </w:rPr>
        <w:t xml:space="preserve">Dev </w:t>
      </w:r>
      <w:r>
        <w:rPr>
          <w:rFonts w:ascii="Garamond" w:hAnsi="Garamond"/>
          <w:szCs w:val="22"/>
        </w:rPr>
        <w:t xml:space="preserve">team for development or bug fixing occasionally. </w:t>
      </w:r>
    </w:p>
    <w:p w14:paraId="2BB90626" w14:textId="77777777" w:rsidR="00A77C70" w:rsidRPr="00E303FA" w:rsidRDefault="00A77C70" w:rsidP="00A77C70">
      <w:pPr>
        <w:pStyle w:val="CommentText"/>
        <w:numPr>
          <w:ilvl w:val="0"/>
          <w:numId w:val="36"/>
        </w:numPr>
        <w:pBdr>
          <w:between w:val="nil"/>
          <w:bar w:val="nil"/>
        </w:pBdr>
        <w:spacing w:after="0"/>
        <w:rPr>
          <w:rFonts w:ascii="Garamond" w:hAnsi="Garamond"/>
          <w:szCs w:val="22"/>
        </w:rPr>
      </w:pPr>
      <w:r w:rsidRPr="00E303FA">
        <w:rPr>
          <w:rFonts w:ascii="Garamond" w:hAnsi="Garamond"/>
          <w:szCs w:val="22"/>
        </w:rPr>
        <w:t>Utilized Java Database Connectivity (JDBC) to connect to Oracle database source and wrote SQL queries for verification of data and validation.</w:t>
      </w:r>
    </w:p>
    <w:p w14:paraId="742DB67E" w14:textId="4C53C03E" w:rsidR="00A77C70" w:rsidRPr="00E303FA" w:rsidRDefault="00353D34" w:rsidP="00A77C70">
      <w:pPr>
        <w:pStyle w:val="CommentText"/>
        <w:numPr>
          <w:ilvl w:val="0"/>
          <w:numId w:val="36"/>
        </w:numPr>
        <w:pBdr>
          <w:between w:val="nil"/>
          <w:bar w:val="nil"/>
        </w:pBdr>
        <w:spacing w:after="0"/>
        <w:rPr>
          <w:rFonts w:ascii="Garamond" w:hAnsi="Garamond"/>
          <w:szCs w:val="22"/>
        </w:rPr>
      </w:pPr>
      <w:r>
        <w:rPr>
          <w:rFonts w:ascii="Garamond" w:hAnsi="Garamond"/>
          <w:szCs w:val="22"/>
        </w:rPr>
        <w:t>Involved in design, development, testing, release, all SDLC phases.</w:t>
      </w:r>
    </w:p>
    <w:p w14:paraId="08949B4F" w14:textId="5AAC91C9" w:rsidR="00A77C70" w:rsidRPr="00353D34" w:rsidRDefault="00353D34" w:rsidP="00353D34">
      <w:pPr>
        <w:pStyle w:val="CommentText"/>
        <w:numPr>
          <w:ilvl w:val="0"/>
          <w:numId w:val="36"/>
        </w:numPr>
        <w:pBdr>
          <w:between w:val="nil"/>
          <w:bar w:val="nil"/>
        </w:pBdr>
        <w:spacing w:after="0"/>
        <w:rPr>
          <w:rFonts w:ascii="Garamond" w:hAnsi="Garamond"/>
          <w:szCs w:val="22"/>
        </w:rPr>
      </w:pPr>
      <w:r>
        <w:rPr>
          <w:rFonts w:ascii="Garamond" w:hAnsi="Garamond"/>
          <w:szCs w:val="22"/>
        </w:rPr>
        <w:t>Responsible of</w:t>
      </w:r>
      <w:r w:rsidR="00A77C70" w:rsidRPr="00E303FA">
        <w:rPr>
          <w:rFonts w:ascii="Garamond" w:hAnsi="Garamond"/>
          <w:szCs w:val="22"/>
        </w:rPr>
        <w:t xml:space="preserve"> in Functionality, System, Integration, and Regression Test of web-based reports.</w:t>
      </w:r>
    </w:p>
    <w:p w14:paraId="4816EC0F" w14:textId="2961B2AC" w:rsidR="00A77C70" w:rsidRPr="00E303FA" w:rsidRDefault="00A77C70" w:rsidP="00A77C70">
      <w:pPr>
        <w:pStyle w:val="CommentText"/>
        <w:numPr>
          <w:ilvl w:val="0"/>
          <w:numId w:val="36"/>
        </w:numPr>
        <w:pBdr>
          <w:between w:val="nil"/>
          <w:bar w:val="nil"/>
        </w:pBdr>
        <w:spacing w:after="0"/>
        <w:rPr>
          <w:rFonts w:ascii="Garamond" w:hAnsi="Garamond"/>
          <w:szCs w:val="22"/>
        </w:rPr>
      </w:pPr>
      <w:r w:rsidRPr="00E303FA">
        <w:rPr>
          <w:rFonts w:ascii="Garamond" w:hAnsi="Garamond"/>
          <w:szCs w:val="22"/>
        </w:rPr>
        <w:t>Involved in setting up different configuration environments for compatibility testing.</w:t>
      </w:r>
    </w:p>
    <w:p w14:paraId="7B597610" w14:textId="77777777" w:rsidR="00A77C70" w:rsidRDefault="00A77C70" w:rsidP="00A77C70">
      <w:pPr>
        <w:pStyle w:val="Heading1"/>
        <w:rPr>
          <w:color w:val="000000" w:themeColor="text1"/>
        </w:rPr>
      </w:pPr>
    </w:p>
    <w:p w14:paraId="6D5B0ECB" w14:textId="6EF30025" w:rsidR="004464EA" w:rsidRPr="001A3441" w:rsidRDefault="004464EA" w:rsidP="001A3441">
      <w:pPr>
        <w:pStyle w:val="Heading1"/>
        <w:ind w:firstLine="630"/>
        <w:rPr>
          <w:color w:val="000000" w:themeColor="text1"/>
          <w:sz w:val="24"/>
          <w:szCs w:val="28"/>
        </w:rPr>
      </w:pPr>
      <w:r w:rsidRPr="001A3441">
        <w:rPr>
          <w:color w:val="000000" w:themeColor="text1"/>
        </w:rPr>
        <w:t xml:space="preserve">Software Development Engineer in Test </w:t>
      </w:r>
    </w:p>
    <w:p w14:paraId="2726525D" w14:textId="7F53A560" w:rsidR="00C215DF" w:rsidRPr="005C7954" w:rsidRDefault="000A7E57" w:rsidP="00EB3242">
      <w:pPr>
        <w:pStyle w:val="Heading2"/>
        <w:spacing w:line="360" w:lineRule="auto"/>
        <w:ind w:left="630"/>
        <w:rPr>
          <w:b w:val="0"/>
          <w:bCs/>
          <w:color w:val="2A7B88" w:themeColor="accent1" w:themeShade="BF"/>
          <w:sz w:val="22"/>
          <w:szCs w:val="24"/>
        </w:rPr>
      </w:pPr>
      <w:r w:rsidRPr="005C7954">
        <w:rPr>
          <w:b w:val="0"/>
          <w:bCs/>
          <w:color w:val="2A7B88" w:themeColor="accent1" w:themeShade="BF"/>
          <w:sz w:val="22"/>
          <w:szCs w:val="24"/>
        </w:rPr>
        <w:t>PerFleet</w:t>
      </w:r>
      <w:r w:rsidR="00EB3242">
        <w:rPr>
          <w:b w:val="0"/>
          <w:bCs/>
          <w:color w:val="2A7B88" w:themeColor="accent1" w:themeShade="BF"/>
          <w:sz w:val="22"/>
          <w:szCs w:val="24"/>
        </w:rPr>
        <w:t xml:space="preserve"> / </w:t>
      </w:r>
      <w:r w:rsidR="00EB3242" w:rsidRPr="005C7954">
        <w:rPr>
          <w:b w:val="0"/>
          <w:bCs/>
          <w:color w:val="2A7B88" w:themeColor="accent1" w:themeShade="BF"/>
          <w:sz w:val="22"/>
          <w:szCs w:val="24"/>
        </w:rPr>
        <w:t xml:space="preserve">Sep 2019 – </w:t>
      </w:r>
      <w:r w:rsidR="00EB3242">
        <w:rPr>
          <w:b w:val="0"/>
          <w:bCs/>
          <w:color w:val="2A7B88" w:themeColor="accent1" w:themeShade="BF"/>
          <w:sz w:val="22"/>
          <w:szCs w:val="24"/>
        </w:rPr>
        <w:t>MAr 2020</w:t>
      </w:r>
    </w:p>
    <w:p w14:paraId="423D9A3B" w14:textId="5ED338E6" w:rsidR="006022FB" w:rsidRPr="00E303FA" w:rsidRDefault="006022FB" w:rsidP="00284104">
      <w:pPr>
        <w:pStyle w:val="CommentText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/>
        <w:rPr>
          <w:rFonts w:ascii="Garamond" w:hAnsi="Garamond"/>
          <w:szCs w:val="22"/>
        </w:rPr>
      </w:pPr>
      <w:r w:rsidRPr="00E303FA">
        <w:rPr>
          <w:rFonts w:ascii="Garamond" w:hAnsi="Garamond"/>
          <w:szCs w:val="22"/>
        </w:rPr>
        <w:t>Involved in designing and developing Cucumber Behavior Driven Automation Framework based on Page Object Model (POM) for web-based application.</w:t>
      </w:r>
    </w:p>
    <w:p w14:paraId="06B90C40" w14:textId="48E5DA82" w:rsidR="001A3441" w:rsidRPr="00E303FA" w:rsidRDefault="006022FB" w:rsidP="00E303FA">
      <w:pPr>
        <w:pStyle w:val="CommentText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/>
        <w:rPr>
          <w:rFonts w:ascii="Garamond" w:hAnsi="Garamond"/>
          <w:szCs w:val="22"/>
        </w:rPr>
      </w:pPr>
      <w:r w:rsidRPr="00E303FA">
        <w:rPr>
          <w:rFonts w:ascii="Garamond" w:hAnsi="Garamond"/>
          <w:szCs w:val="22"/>
        </w:rPr>
        <w:t xml:space="preserve">Configured testing tools such as Selenium WebDriver, Cucumber, Gherkin, JUnit, Maven, JDBC, </w:t>
      </w:r>
      <w:r w:rsidR="00401C10" w:rsidRPr="00E303FA">
        <w:rPr>
          <w:rFonts w:ascii="Garamond" w:hAnsi="Garamond"/>
          <w:szCs w:val="22"/>
        </w:rPr>
        <w:t>Rest Assured</w:t>
      </w:r>
      <w:r w:rsidRPr="00E303FA">
        <w:rPr>
          <w:rFonts w:ascii="Garamond" w:hAnsi="Garamond"/>
          <w:szCs w:val="22"/>
        </w:rPr>
        <w:t xml:space="preserve"> and Apache POI by using Java.</w:t>
      </w:r>
    </w:p>
    <w:p w14:paraId="0463D688" w14:textId="77777777" w:rsidR="001A3441" w:rsidRPr="00E303FA" w:rsidRDefault="006022FB" w:rsidP="00E303FA">
      <w:pPr>
        <w:pStyle w:val="CommentText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/>
        <w:rPr>
          <w:rFonts w:ascii="Garamond" w:hAnsi="Garamond"/>
          <w:szCs w:val="22"/>
        </w:rPr>
      </w:pPr>
      <w:r w:rsidRPr="00E303FA">
        <w:rPr>
          <w:rFonts w:ascii="Garamond" w:hAnsi="Garamond"/>
          <w:szCs w:val="22"/>
        </w:rPr>
        <w:t>Designed Manual and Automated Test Scenarios, created Automated Test Cases using Java, Selenium WebDriver.</w:t>
      </w:r>
    </w:p>
    <w:p w14:paraId="0A05A173" w14:textId="683ABB54" w:rsidR="001A3441" w:rsidRPr="00E303FA" w:rsidRDefault="006022FB" w:rsidP="00284104">
      <w:pPr>
        <w:pStyle w:val="CommentText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/>
        <w:rPr>
          <w:rFonts w:ascii="Garamond" w:hAnsi="Garamond"/>
          <w:szCs w:val="22"/>
        </w:rPr>
      </w:pPr>
      <w:r w:rsidRPr="00E303FA">
        <w:rPr>
          <w:rFonts w:ascii="Garamond" w:hAnsi="Garamond"/>
          <w:szCs w:val="22"/>
        </w:rPr>
        <w:t>Utilized Java Database Connectivity (JDBC) to connect to Oracle database source and wrote SQL queries for verification of data and validation.</w:t>
      </w:r>
    </w:p>
    <w:p w14:paraId="7BC2E9BE" w14:textId="77777777" w:rsidR="001A3441" w:rsidRPr="00E303FA" w:rsidRDefault="006022FB" w:rsidP="00E303FA">
      <w:pPr>
        <w:pStyle w:val="CommentText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/>
        <w:rPr>
          <w:rFonts w:ascii="Garamond" w:hAnsi="Garamond"/>
          <w:szCs w:val="22"/>
        </w:rPr>
      </w:pPr>
      <w:r w:rsidRPr="00E303FA">
        <w:rPr>
          <w:rFonts w:ascii="Garamond" w:hAnsi="Garamond"/>
          <w:szCs w:val="22"/>
        </w:rPr>
        <w:t>Performed remote execution of daily Smoke Tests on AWS cloud server with Jenkins and send email reports.</w:t>
      </w:r>
    </w:p>
    <w:p w14:paraId="457FEE99" w14:textId="77777777" w:rsidR="001A3441" w:rsidRPr="00E303FA" w:rsidRDefault="006022FB" w:rsidP="00E303FA">
      <w:pPr>
        <w:pStyle w:val="CommentText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/>
        <w:rPr>
          <w:rFonts w:ascii="Garamond" w:hAnsi="Garamond"/>
          <w:szCs w:val="22"/>
        </w:rPr>
      </w:pPr>
      <w:r w:rsidRPr="00E303FA">
        <w:rPr>
          <w:rFonts w:ascii="Garamond" w:hAnsi="Garamond"/>
          <w:szCs w:val="22"/>
        </w:rPr>
        <w:t>Created HTML report with detailed test steps and screenshots.</w:t>
      </w:r>
    </w:p>
    <w:p w14:paraId="1DB893BC" w14:textId="30317CCE" w:rsidR="001A3441" w:rsidRPr="00E303FA" w:rsidRDefault="006022FB" w:rsidP="00284104">
      <w:pPr>
        <w:pStyle w:val="CommentText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/>
        <w:rPr>
          <w:rFonts w:ascii="Garamond" w:hAnsi="Garamond"/>
          <w:szCs w:val="22"/>
        </w:rPr>
      </w:pPr>
      <w:r w:rsidRPr="00E303FA">
        <w:rPr>
          <w:rFonts w:ascii="Garamond" w:hAnsi="Garamond"/>
          <w:szCs w:val="22"/>
        </w:rPr>
        <w:t>Involved in Functionality, System, Integration, and Regression Test of web-based reports.</w:t>
      </w:r>
    </w:p>
    <w:p w14:paraId="3EB8BF67" w14:textId="77777777" w:rsidR="001A3441" w:rsidRPr="00E303FA" w:rsidRDefault="006022FB" w:rsidP="00E303FA">
      <w:pPr>
        <w:pStyle w:val="CommentText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/>
        <w:rPr>
          <w:rFonts w:ascii="Garamond" w:hAnsi="Garamond"/>
          <w:szCs w:val="22"/>
        </w:rPr>
      </w:pPr>
      <w:r w:rsidRPr="00E303FA">
        <w:rPr>
          <w:rFonts w:ascii="Garamond" w:hAnsi="Garamond"/>
          <w:szCs w:val="22"/>
        </w:rPr>
        <w:t>Performed End-to-End Testing by validating the data using Microsoft Excel.</w:t>
      </w:r>
    </w:p>
    <w:p w14:paraId="50B7EF33" w14:textId="77777777" w:rsidR="001A3441" w:rsidRPr="00E303FA" w:rsidRDefault="006022FB" w:rsidP="00E303FA">
      <w:pPr>
        <w:pStyle w:val="CommentText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/>
        <w:rPr>
          <w:rFonts w:ascii="Garamond" w:hAnsi="Garamond"/>
          <w:szCs w:val="22"/>
        </w:rPr>
      </w:pPr>
      <w:r w:rsidRPr="00E303FA">
        <w:rPr>
          <w:rFonts w:ascii="Garamond" w:hAnsi="Garamond"/>
          <w:szCs w:val="22"/>
        </w:rPr>
        <w:t>Involved in setting up different configuration environments for compatibility testing and manual testing.</w:t>
      </w:r>
    </w:p>
    <w:p w14:paraId="14D6E3FD" w14:textId="77777777" w:rsidR="001A3441" w:rsidRPr="00E303FA" w:rsidRDefault="006022FB" w:rsidP="00E303FA">
      <w:pPr>
        <w:pStyle w:val="CommentText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/>
        <w:rPr>
          <w:rFonts w:ascii="Garamond" w:hAnsi="Garamond"/>
          <w:szCs w:val="22"/>
        </w:rPr>
      </w:pPr>
      <w:r w:rsidRPr="00E303FA">
        <w:rPr>
          <w:rFonts w:ascii="Garamond" w:hAnsi="Garamond"/>
          <w:szCs w:val="22"/>
        </w:rPr>
        <w:lastRenderedPageBreak/>
        <w:t>Used GIT as version-control system for tracking changes and Jira for project management purposes.</w:t>
      </w:r>
    </w:p>
    <w:p w14:paraId="7D9A3B10" w14:textId="3F03EE39" w:rsidR="002A41AC" w:rsidRPr="00E303FA" w:rsidRDefault="006022FB" w:rsidP="00E303FA">
      <w:pPr>
        <w:pStyle w:val="CommentText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/>
        <w:rPr>
          <w:rFonts w:ascii="Garamond" w:hAnsi="Garamond"/>
          <w:szCs w:val="22"/>
        </w:rPr>
      </w:pPr>
      <w:r w:rsidRPr="00E303FA">
        <w:rPr>
          <w:rFonts w:ascii="Garamond" w:hAnsi="Garamond"/>
          <w:szCs w:val="22"/>
        </w:rPr>
        <w:t>Collaborated in all phases of Software Development Life Cycle (SDLC) and Testing Life Cycle in Agile/Scrum environment to maintain quality development of the Sprint deliverables.</w:t>
      </w:r>
    </w:p>
    <w:p w14:paraId="02529648" w14:textId="1D237CF6" w:rsidR="006022FB" w:rsidRPr="001A3441" w:rsidRDefault="006022FB" w:rsidP="001A3441">
      <w:pPr>
        <w:pStyle w:val="Heading1"/>
        <w:ind w:firstLine="630"/>
        <w:rPr>
          <w:color w:val="000000" w:themeColor="text1"/>
        </w:rPr>
      </w:pPr>
      <w:r w:rsidRPr="001A3441">
        <w:rPr>
          <w:color w:val="000000" w:themeColor="text1"/>
        </w:rPr>
        <w:t>Test Automation Engineer</w:t>
      </w:r>
    </w:p>
    <w:p w14:paraId="1A7F2764" w14:textId="402F26B1" w:rsidR="006022FB" w:rsidRPr="005C7954" w:rsidRDefault="000A7E57" w:rsidP="00EB3242">
      <w:pPr>
        <w:pStyle w:val="Heading2"/>
        <w:spacing w:line="360" w:lineRule="auto"/>
        <w:ind w:left="630"/>
        <w:rPr>
          <w:b w:val="0"/>
          <w:bCs/>
          <w:color w:val="2A7B88" w:themeColor="accent1" w:themeShade="BF"/>
          <w:sz w:val="22"/>
          <w:szCs w:val="24"/>
        </w:rPr>
      </w:pPr>
      <w:r w:rsidRPr="005C7954">
        <w:rPr>
          <w:b w:val="0"/>
          <w:bCs/>
          <w:color w:val="2A7B88" w:themeColor="accent1" w:themeShade="BF"/>
          <w:sz w:val="22"/>
          <w:szCs w:val="24"/>
        </w:rPr>
        <w:t>CRML</w:t>
      </w:r>
      <w:r w:rsidR="009D1146">
        <w:rPr>
          <w:b w:val="0"/>
          <w:bCs/>
          <w:color w:val="2A7B88" w:themeColor="accent1" w:themeShade="BF"/>
          <w:sz w:val="22"/>
          <w:szCs w:val="24"/>
        </w:rPr>
        <w:t>y</w:t>
      </w:r>
      <w:r w:rsidR="00EB3242">
        <w:rPr>
          <w:b w:val="0"/>
          <w:bCs/>
          <w:color w:val="2A7B88" w:themeColor="accent1" w:themeShade="BF"/>
          <w:sz w:val="22"/>
          <w:szCs w:val="24"/>
        </w:rPr>
        <w:t xml:space="preserve"> / </w:t>
      </w:r>
      <w:r w:rsidR="00EB3242" w:rsidRPr="005C7954">
        <w:rPr>
          <w:b w:val="0"/>
          <w:bCs/>
          <w:color w:val="2A7B88" w:themeColor="accent1" w:themeShade="BF"/>
          <w:sz w:val="22"/>
          <w:szCs w:val="24"/>
        </w:rPr>
        <w:t xml:space="preserve">Apr 2019 – Sep 2019 </w:t>
      </w:r>
    </w:p>
    <w:p w14:paraId="7D6D8A98" w14:textId="072FE596" w:rsidR="006022FB" w:rsidRPr="00E303FA" w:rsidRDefault="006022FB" w:rsidP="00E303FA">
      <w:pPr>
        <w:pStyle w:val="CommentText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/>
        <w:rPr>
          <w:rFonts w:ascii="Garamond" w:hAnsi="Garamond"/>
          <w:szCs w:val="22"/>
        </w:rPr>
      </w:pPr>
      <w:r w:rsidRPr="00E303FA">
        <w:rPr>
          <w:rFonts w:ascii="Garamond" w:hAnsi="Garamond"/>
          <w:szCs w:val="22"/>
        </w:rPr>
        <w:t xml:space="preserve">Involved in designing and developing Hybrid Framework from scratch using Selenium WebDriver, TestNG, Maven, and Page Object Model. </w:t>
      </w:r>
    </w:p>
    <w:p w14:paraId="33AC0E0D" w14:textId="3BB59F39" w:rsidR="006022FB" w:rsidRPr="00E303FA" w:rsidRDefault="006022FB" w:rsidP="00E303FA">
      <w:pPr>
        <w:pStyle w:val="CommentText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/>
        <w:rPr>
          <w:rFonts w:ascii="Garamond" w:hAnsi="Garamond"/>
          <w:szCs w:val="22"/>
        </w:rPr>
      </w:pPr>
      <w:r w:rsidRPr="00E303FA">
        <w:rPr>
          <w:rFonts w:ascii="Garamond" w:hAnsi="Garamond"/>
          <w:szCs w:val="22"/>
        </w:rPr>
        <w:t>Created Page Classes for each page and utilize Page Factory Class for application under test, writing XPath, CSS selectors and other locators for element identification.</w:t>
      </w:r>
    </w:p>
    <w:p w14:paraId="0E301872" w14:textId="4859F527" w:rsidR="006022FB" w:rsidRPr="00E303FA" w:rsidRDefault="006022FB" w:rsidP="00E303FA">
      <w:pPr>
        <w:pStyle w:val="CommentText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/>
        <w:rPr>
          <w:rFonts w:ascii="Garamond" w:hAnsi="Garamond"/>
          <w:szCs w:val="22"/>
        </w:rPr>
      </w:pPr>
      <w:r w:rsidRPr="00E303FA">
        <w:rPr>
          <w:rFonts w:ascii="Garamond" w:hAnsi="Garamond"/>
          <w:szCs w:val="22"/>
        </w:rPr>
        <w:t>Worked on writing and implementation of Automation Test Scripts using TestNG, Selenium WebDriver by using Java.</w:t>
      </w:r>
    </w:p>
    <w:p w14:paraId="749F3D13" w14:textId="7D16EE32" w:rsidR="006022FB" w:rsidRPr="00E303FA" w:rsidRDefault="006022FB" w:rsidP="00284104">
      <w:pPr>
        <w:pStyle w:val="CommentText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/>
        <w:rPr>
          <w:rFonts w:ascii="Garamond" w:hAnsi="Garamond"/>
          <w:szCs w:val="22"/>
        </w:rPr>
      </w:pPr>
      <w:r w:rsidRPr="00E303FA">
        <w:rPr>
          <w:rFonts w:ascii="Garamond" w:hAnsi="Garamond"/>
          <w:szCs w:val="22"/>
        </w:rPr>
        <w:t>Conducted Functional Testing, Regression Testing and Smoke Testing using Selenium WebDriver.</w:t>
      </w:r>
    </w:p>
    <w:p w14:paraId="406458A2" w14:textId="77777777" w:rsidR="006022FB" w:rsidRPr="00E303FA" w:rsidRDefault="006022FB" w:rsidP="00E303FA">
      <w:pPr>
        <w:pStyle w:val="CommentText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/>
        <w:rPr>
          <w:rFonts w:ascii="Garamond" w:hAnsi="Garamond"/>
          <w:szCs w:val="22"/>
        </w:rPr>
      </w:pPr>
      <w:r w:rsidRPr="00E303FA">
        <w:rPr>
          <w:rFonts w:ascii="Garamond" w:hAnsi="Garamond"/>
          <w:szCs w:val="22"/>
        </w:rPr>
        <w:t>Automated REST API web services with Java Rest-Assured using Deserialization (Object Representation) and Serialization methods. Also performed manual API testing using Postman.</w:t>
      </w:r>
    </w:p>
    <w:p w14:paraId="490E3C3B" w14:textId="3281BEC1" w:rsidR="006022FB" w:rsidRPr="00E303FA" w:rsidRDefault="006022FB" w:rsidP="00E303FA">
      <w:pPr>
        <w:pStyle w:val="CommentText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/>
        <w:rPr>
          <w:rFonts w:ascii="Garamond" w:hAnsi="Garamond"/>
          <w:szCs w:val="22"/>
        </w:rPr>
      </w:pPr>
      <w:r w:rsidRPr="00E303FA">
        <w:rPr>
          <w:rFonts w:ascii="Garamond" w:hAnsi="Garamond"/>
          <w:szCs w:val="22"/>
        </w:rPr>
        <w:t>Utilized Apache POI jar file to read test data from the Excel spreadsheets.</w:t>
      </w:r>
    </w:p>
    <w:p w14:paraId="26B1FEB3" w14:textId="0239F8B7" w:rsidR="001A3441" w:rsidRPr="00284104" w:rsidRDefault="006022FB" w:rsidP="00223BC1">
      <w:pPr>
        <w:pStyle w:val="CommentText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/>
        <w:rPr>
          <w:rFonts w:asciiTheme="majorHAnsi" w:eastAsia="Times New Roman" w:hAnsiTheme="majorHAnsi" w:cs="Times New Roman"/>
          <w:color w:val="000000"/>
          <w:sz w:val="20"/>
          <w:shd w:val="clear" w:color="auto" w:fill="FFFFFF"/>
        </w:rPr>
      </w:pPr>
      <w:r w:rsidRPr="00284104">
        <w:rPr>
          <w:rFonts w:ascii="Garamond" w:hAnsi="Garamond"/>
          <w:szCs w:val="22"/>
        </w:rPr>
        <w:t>Set up and configured Smoke Tests as Jenkins jobs, hosted on Amazon Web Services (AWS) EC2.</w:t>
      </w:r>
    </w:p>
    <w:p w14:paraId="05073364" w14:textId="77777777" w:rsidR="00284104" w:rsidRPr="00284104" w:rsidRDefault="00284104" w:rsidP="00284104">
      <w:pPr>
        <w:pStyle w:val="CommentText"/>
        <w:pBdr>
          <w:top w:val="nil"/>
          <w:left w:val="nil"/>
          <w:bottom w:val="nil"/>
          <w:right w:val="nil"/>
          <w:between w:val="nil"/>
          <w:bar w:val="nil"/>
        </w:pBdr>
        <w:spacing w:after="0"/>
        <w:ind w:left="720"/>
        <w:rPr>
          <w:rFonts w:asciiTheme="majorHAnsi" w:eastAsia="Times New Roman" w:hAnsiTheme="majorHAnsi" w:cs="Times New Roman"/>
          <w:color w:val="000000"/>
          <w:sz w:val="20"/>
          <w:shd w:val="clear" w:color="auto" w:fill="FFFFFF"/>
        </w:rPr>
      </w:pPr>
    </w:p>
    <w:p w14:paraId="5B6DA437" w14:textId="63DE5EDF" w:rsidR="006022FB" w:rsidRPr="001A3441" w:rsidRDefault="00284104" w:rsidP="001A3441">
      <w:pPr>
        <w:pStyle w:val="Heading1"/>
        <w:ind w:firstLine="630"/>
        <w:rPr>
          <w:color w:val="000000" w:themeColor="text1"/>
        </w:rPr>
      </w:pPr>
      <w:r>
        <w:rPr>
          <w:bCs/>
          <w:color w:val="000000" w:themeColor="text1"/>
        </w:rPr>
        <w:t>Test Pilot</w:t>
      </w:r>
    </w:p>
    <w:p w14:paraId="2BC72DC6" w14:textId="4E0B0AD5" w:rsidR="006022FB" w:rsidRPr="005C7954" w:rsidRDefault="006022FB" w:rsidP="00EB3242">
      <w:pPr>
        <w:pStyle w:val="Heading2"/>
        <w:spacing w:line="360" w:lineRule="auto"/>
        <w:ind w:left="630"/>
        <w:rPr>
          <w:b w:val="0"/>
          <w:bCs/>
          <w:color w:val="2A7B88" w:themeColor="accent1" w:themeShade="BF"/>
          <w:sz w:val="22"/>
          <w:szCs w:val="24"/>
        </w:rPr>
      </w:pPr>
      <w:r w:rsidRPr="005C7954">
        <w:rPr>
          <w:b w:val="0"/>
          <w:bCs/>
          <w:color w:val="2A7B88" w:themeColor="accent1" w:themeShade="BF"/>
          <w:sz w:val="22"/>
          <w:szCs w:val="24"/>
        </w:rPr>
        <w:t xml:space="preserve">TURKISH AEROSPACE INDUSTRY </w:t>
      </w:r>
      <w:r w:rsidR="00EB3242">
        <w:rPr>
          <w:b w:val="0"/>
          <w:bCs/>
          <w:color w:val="2A7B88" w:themeColor="accent1" w:themeShade="BF"/>
          <w:sz w:val="22"/>
          <w:szCs w:val="24"/>
        </w:rPr>
        <w:t xml:space="preserve">/ </w:t>
      </w:r>
      <w:r w:rsidR="00EB3242" w:rsidRPr="005C7954">
        <w:rPr>
          <w:b w:val="0"/>
          <w:bCs/>
          <w:color w:val="2A7B88" w:themeColor="accent1" w:themeShade="BF"/>
          <w:sz w:val="22"/>
          <w:szCs w:val="24"/>
        </w:rPr>
        <w:t xml:space="preserve">Aug 2015 – Mar 2019 </w:t>
      </w:r>
    </w:p>
    <w:p w14:paraId="4967AA14" w14:textId="298AC22F" w:rsidR="006022FB" w:rsidRPr="00E303FA" w:rsidRDefault="006022FB" w:rsidP="001A3441">
      <w:pPr>
        <w:pStyle w:val="ListParagraph"/>
        <w:numPr>
          <w:ilvl w:val="0"/>
          <w:numId w:val="24"/>
        </w:numPr>
        <w:spacing w:line="276" w:lineRule="auto"/>
        <w:ind w:left="630" w:hanging="270"/>
        <w:rPr>
          <w:rFonts w:ascii="Garamond" w:hAnsi="Garamond"/>
        </w:rPr>
      </w:pPr>
      <w:r w:rsidRPr="00E303FA">
        <w:rPr>
          <w:rFonts w:ascii="Garamond" w:hAnsi="Garamond"/>
        </w:rPr>
        <w:t>Involved in Requirement Gathering / Testing / Maintenance processes of the project.</w:t>
      </w:r>
    </w:p>
    <w:p w14:paraId="4834A2E1" w14:textId="1FC9F240" w:rsidR="006022FB" w:rsidRPr="00E303FA" w:rsidRDefault="006022FB" w:rsidP="00284104">
      <w:pPr>
        <w:pStyle w:val="ListParagraph"/>
        <w:numPr>
          <w:ilvl w:val="0"/>
          <w:numId w:val="24"/>
        </w:numPr>
        <w:spacing w:line="276" w:lineRule="auto"/>
        <w:ind w:left="630" w:hanging="270"/>
        <w:rPr>
          <w:rFonts w:ascii="Garamond" w:hAnsi="Garamond"/>
        </w:rPr>
      </w:pPr>
      <w:r w:rsidRPr="00E303FA">
        <w:rPr>
          <w:rFonts w:ascii="Garamond" w:hAnsi="Garamond"/>
        </w:rPr>
        <w:t xml:space="preserve">Planned and executed Sprint Planning / Stand-up / Sprint-Iteration Review / Sprint Retrospective meetings throughout all the </w:t>
      </w:r>
      <w:r w:rsidR="00401C10" w:rsidRPr="00E303FA">
        <w:rPr>
          <w:rFonts w:ascii="Garamond" w:hAnsi="Garamond"/>
        </w:rPr>
        <w:t>projects</w:t>
      </w:r>
      <w:r w:rsidRPr="00E303FA">
        <w:rPr>
          <w:rFonts w:ascii="Garamond" w:hAnsi="Garamond"/>
        </w:rPr>
        <w:t>.</w:t>
      </w:r>
    </w:p>
    <w:p w14:paraId="0D8ABD52" w14:textId="79B798FB" w:rsidR="006022FB" w:rsidRPr="00E303FA" w:rsidRDefault="006022FB" w:rsidP="001A3441">
      <w:pPr>
        <w:pStyle w:val="ListParagraph"/>
        <w:numPr>
          <w:ilvl w:val="0"/>
          <w:numId w:val="24"/>
        </w:numPr>
        <w:spacing w:line="276" w:lineRule="auto"/>
        <w:ind w:left="630" w:hanging="270"/>
        <w:rPr>
          <w:rFonts w:ascii="Garamond" w:hAnsi="Garamond"/>
        </w:rPr>
      </w:pPr>
      <w:r w:rsidRPr="00E303FA">
        <w:rPr>
          <w:rFonts w:ascii="Garamond" w:hAnsi="Garamond"/>
        </w:rPr>
        <w:t xml:space="preserve">Involved developing/ </w:t>
      </w:r>
      <w:r w:rsidR="00FC5365" w:rsidRPr="00E303FA">
        <w:rPr>
          <w:rFonts w:ascii="Garamond" w:hAnsi="Garamond"/>
        </w:rPr>
        <w:t>adding, new</w:t>
      </w:r>
      <w:r w:rsidRPr="00E303FA">
        <w:rPr>
          <w:rFonts w:ascii="Garamond" w:hAnsi="Garamond"/>
        </w:rPr>
        <w:t xml:space="preserve"> combating/ navigating/ instrument landing feature project from scratch.</w:t>
      </w:r>
    </w:p>
    <w:p w14:paraId="51F6A628" w14:textId="06198E21" w:rsidR="00FC5365" w:rsidRPr="00E303FA" w:rsidRDefault="006022FB" w:rsidP="001A3441">
      <w:pPr>
        <w:pStyle w:val="ListParagraph"/>
        <w:numPr>
          <w:ilvl w:val="0"/>
          <w:numId w:val="24"/>
        </w:numPr>
        <w:spacing w:line="276" w:lineRule="auto"/>
        <w:ind w:left="630" w:hanging="270"/>
        <w:rPr>
          <w:rFonts w:ascii="Garamond" w:hAnsi="Garamond"/>
        </w:rPr>
      </w:pPr>
      <w:r w:rsidRPr="00E303FA">
        <w:rPr>
          <w:rFonts w:ascii="Garamond" w:hAnsi="Garamond"/>
        </w:rPr>
        <w:t xml:space="preserve">Inspected modernization application maintenance tasks that required Quality Assurance Inspections then documented the findings on maintenance action forms electronically or on paper. </w:t>
      </w:r>
    </w:p>
    <w:p w14:paraId="71CE3902" w14:textId="6765323C" w:rsidR="00FC5365" w:rsidRPr="00E303FA" w:rsidRDefault="00FC5365" w:rsidP="001A3441">
      <w:pPr>
        <w:pStyle w:val="ListParagraph"/>
        <w:numPr>
          <w:ilvl w:val="0"/>
          <w:numId w:val="24"/>
        </w:numPr>
        <w:spacing w:line="276" w:lineRule="auto"/>
        <w:ind w:left="630" w:hanging="270"/>
        <w:rPr>
          <w:rFonts w:ascii="Garamond" w:hAnsi="Garamond"/>
        </w:rPr>
      </w:pPr>
      <w:r w:rsidRPr="00E303FA">
        <w:rPr>
          <w:rFonts w:ascii="Garamond" w:hAnsi="Garamond"/>
        </w:rPr>
        <w:t xml:space="preserve">Advised on problems maintaining, </w:t>
      </w:r>
      <w:r w:rsidR="00401C10" w:rsidRPr="00E303FA">
        <w:rPr>
          <w:rFonts w:ascii="Garamond" w:hAnsi="Garamond"/>
        </w:rPr>
        <w:t>servicing,</w:t>
      </w:r>
      <w:r w:rsidRPr="00E303FA">
        <w:rPr>
          <w:rFonts w:ascii="Garamond" w:hAnsi="Garamond"/>
        </w:rPr>
        <w:t xml:space="preserve"> and testing modernization application.</w:t>
      </w:r>
    </w:p>
    <w:p w14:paraId="3FDA1C42" w14:textId="77777777" w:rsidR="00EB3242" w:rsidRPr="00EB3242" w:rsidRDefault="00FC5365" w:rsidP="00C150DE">
      <w:pPr>
        <w:pStyle w:val="ListParagraph"/>
        <w:numPr>
          <w:ilvl w:val="0"/>
          <w:numId w:val="24"/>
        </w:numPr>
        <w:spacing w:line="276" w:lineRule="auto"/>
        <w:ind w:left="630" w:hanging="270"/>
        <w:rPr>
          <w:color w:val="000000" w:themeColor="text1"/>
        </w:rPr>
      </w:pPr>
      <w:r w:rsidRPr="00EB3242">
        <w:rPr>
          <w:rFonts w:ascii="Garamond" w:hAnsi="Garamond"/>
        </w:rPr>
        <w:t>Extremely used technical data to diagnose on maintenance procedures, policies to do required changes.</w:t>
      </w:r>
    </w:p>
    <w:p w14:paraId="607C2E75" w14:textId="2D0B3F43" w:rsidR="00284104" w:rsidRPr="00EB3242" w:rsidRDefault="00FC5365" w:rsidP="00C150DE">
      <w:pPr>
        <w:pStyle w:val="ListParagraph"/>
        <w:numPr>
          <w:ilvl w:val="0"/>
          <w:numId w:val="24"/>
        </w:numPr>
        <w:spacing w:line="276" w:lineRule="auto"/>
        <w:ind w:left="630" w:hanging="270"/>
        <w:rPr>
          <w:color w:val="000000" w:themeColor="text1"/>
        </w:rPr>
      </w:pPr>
      <w:r w:rsidRPr="00EB3242">
        <w:rPr>
          <w:rFonts w:ascii="Garamond" w:hAnsi="Garamond"/>
        </w:rPr>
        <w:t xml:space="preserve">Inspected aircraft avionic systems, components, and SE for compatibleness between application and aircraft </w:t>
      </w:r>
      <w:r w:rsidR="00284104" w:rsidRPr="00EB3242">
        <w:rPr>
          <w:rFonts w:ascii="Garamond" w:hAnsi="Garamond"/>
        </w:rPr>
        <w:t>systems</w:t>
      </w:r>
      <w:r w:rsidRPr="00EB3242">
        <w:rPr>
          <w:rFonts w:ascii="Garamond" w:hAnsi="Garamond"/>
        </w:rPr>
        <w:t>.</w:t>
      </w:r>
    </w:p>
    <w:p w14:paraId="60F8569F" w14:textId="77777777" w:rsidR="00EB3242" w:rsidRPr="00EB3242" w:rsidRDefault="00EB3242" w:rsidP="00EB3242">
      <w:pPr>
        <w:spacing w:line="276" w:lineRule="auto"/>
        <w:rPr>
          <w:color w:val="000000" w:themeColor="text1"/>
        </w:rPr>
      </w:pPr>
    </w:p>
    <w:p w14:paraId="09D7AD9E" w14:textId="3BAC9D93" w:rsidR="0000154D" w:rsidRPr="00284104" w:rsidRDefault="00EB3242" w:rsidP="00EB3242">
      <w:pPr>
        <w:spacing w:line="276" w:lineRule="auto"/>
        <w:rPr>
          <w:color w:val="000000" w:themeColor="text1"/>
        </w:rPr>
      </w:pPr>
      <w:r w:rsidRPr="004A60EB">
        <w:rPr>
          <w:noProof/>
          <w:color w:val="1C525B" w:themeColor="accent1" w:themeShade="80"/>
          <w:sz w:val="40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549043A9" wp14:editId="5401A440">
                <wp:simplePos x="0" y="0"/>
                <wp:positionH relativeFrom="margin">
                  <wp:posOffset>-165613</wp:posOffset>
                </wp:positionH>
                <wp:positionV relativeFrom="paragraph">
                  <wp:posOffset>364881</wp:posOffset>
                </wp:positionV>
                <wp:extent cx="7803515" cy="45085"/>
                <wp:effectExtent l="0" t="0" r="6985" b="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803515" cy="4508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077EDA" w14:textId="77777777" w:rsidR="001A3441" w:rsidRPr="00FC5365" w:rsidRDefault="001A3441" w:rsidP="001A3441">
                            <w:pPr>
                              <w:jc w:val="center"/>
                              <w:rPr>
                                <w:rFonts w:ascii="Bell MT" w:hAnsi="Bell MT"/>
                                <w:color w:val="FFFFFF" w:themeColor="background1"/>
                                <w:sz w:val="4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9043A9" id="Rectangle 20" o:spid="_x0000_s1034" style="position:absolute;margin-left:-13.05pt;margin-top:28.75pt;width:614.45pt;height:3.55pt;flip:y;z-index:251751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" fillcolor="#1c515a [1604]" stroked="f" strokeweight="1pt">
                <v:textbox>
                  <w:txbxContent>
                    <w:p w14:paraId="5D077EDA" w14:textId="77777777" w:rsidR="001A3441" w:rsidRPr="00FC5365" w:rsidRDefault="001A3441" w:rsidP="001A3441">
                      <w:pPr>
                        <w:jc w:val="center"/>
                        <w:rPr>
                          <w:rFonts w:ascii="Bell MT" w:hAnsi="Bell MT"/>
                          <w:color w:val="FFFFFF" w:themeColor="background1"/>
                          <w:sz w:val="44"/>
                          <w:szCs w:val="1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FC5365">
        <w:rPr>
          <w:b/>
          <w:noProof/>
          <w:lang w:eastAsia="en-US"/>
        </w:rPr>
        <mc:AlternateContent>
          <mc:Choice Requires="wps">
            <w:drawing>
              <wp:anchor distT="45720" distB="45720" distL="114300" distR="114300" simplePos="0" relativeHeight="251741184" behindDoc="0" locked="0" layoutInCell="1" allowOverlap="1" wp14:anchorId="4ABEACE6" wp14:editId="70697E05">
                <wp:simplePos x="0" y="0"/>
                <wp:positionH relativeFrom="page">
                  <wp:align>left</wp:align>
                </wp:positionH>
                <wp:positionV relativeFrom="paragraph">
                  <wp:posOffset>1452880</wp:posOffset>
                </wp:positionV>
                <wp:extent cx="7737475" cy="2324100"/>
                <wp:effectExtent l="0" t="0" r="1587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37475" cy="2324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14F86E" w14:textId="2E4B21B0" w:rsidR="00284104" w:rsidRDefault="00284104" w:rsidP="004A60EB">
                            <w:pPr>
                              <w:spacing w:line="192" w:lineRule="auto"/>
                              <w:jc w:val="center"/>
                              <w:rPr>
                                <w:rFonts w:ascii="Bell MT" w:hAnsi="Bell MT"/>
                                <w:b/>
                                <w:bCs/>
                                <w:color w:val="000000" w:themeColor="text1"/>
                                <w:sz w:val="24"/>
                                <w:szCs w:val="4"/>
                              </w:rPr>
                            </w:pPr>
                            <w:r>
                              <w:rPr>
                                <w:rFonts w:ascii="Bell MT" w:hAnsi="Bell MT"/>
                                <w:b/>
                                <w:bCs/>
                                <w:color w:val="000000" w:themeColor="text1"/>
                                <w:sz w:val="24"/>
                                <w:szCs w:val="4"/>
                              </w:rPr>
                              <w:t xml:space="preserve">Master Degre of Software Development, Boston University, (Anticipated graduate </w:t>
                            </w:r>
                            <w:r w:rsidR="00EB3242">
                              <w:rPr>
                                <w:rFonts w:ascii="Bell MT" w:hAnsi="Bell MT"/>
                                <w:b/>
                                <w:bCs/>
                                <w:color w:val="000000" w:themeColor="text1"/>
                                <w:sz w:val="24"/>
                                <w:szCs w:val="4"/>
                              </w:rPr>
                              <w:t>Dec</w:t>
                            </w:r>
                            <w:r>
                              <w:rPr>
                                <w:rFonts w:ascii="Bell MT" w:hAnsi="Bell MT"/>
                                <w:b/>
                                <w:bCs/>
                                <w:color w:val="000000" w:themeColor="text1"/>
                                <w:sz w:val="24"/>
                                <w:szCs w:val="4"/>
                              </w:rPr>
                              <w:t xml:space="preserve"> 2022)</w:t>
                            </w:r>
                          </w:p>
                          <w:p w14:paraId="1E641016" w14:textId="3F1C225F" w:rsidR="00FC5365" w:rsidRPr="007347F7" w:rsidRDefault="00401C10" w:rsidP="004A60EB">
                            <w:pPr>
                              <w:spacing w:line="192" w:lineRule="auto"/>
                              <w:jc w:val="center"/>
                              <w:rPr>
                                <w:rFonts w:ascii="Bell MT" w:hAnsi="Bell MT"/>
                                <w:b/>
                                <w:bCs/>
                                <w:color w:val="000000" w:themeColor="text1"/>
                                <w:sz w:val="24"/>
                                <w:szCs w:val="4"/>
                              </w:rPr>
                            </w:pPr>
                            <w:r w:rsidRPr="007347F7">
                              <w:rPr>
                                <w:rFonts w:ascii="Bell MT" w:hAnsi="Bell MT"/>
                                <w:b/>
                                <w:bCs/>
                                <w:color w:val="000000" w:themeColor="text1"/>
                                <w:sz w:val="24"/>
                                <w:szCs w:val="4"/>
                              </w:rPr>
                              <w:t>Bachelor’s degree</w:t>
                            </w:r>
                            <w:r w:rsidR="00FC5365" w:rsidRPr="007347F7">
                              <w:rPr>
                                <w:rFonts w:ascii="Bell MT" w:hAnsi="Bell MT"/>
                                <w:b/>
                                <w:bCs/>
                                <w:color w:val="000000" w:themeColor="text1"/>
                                <w:sz w:val="24"/>
                                <w:szCs w:val="4"/>
                              </w:rPr>
                              <w:t xml:space="preserve">, Industrial Engineer, Turkish Air Academy (2015)     </w:t>
                            </w:r>
                          </w:p>
                          <w:p w14:paraId="2A8EDF1F" w14:textId="6B065E2C" w:rsidR="00FC5365" w:rsidRPr="007347F7" w:rsidRDefault="00FC5365" w:rsidP="004A60EB">
                            <w:pPr>
                              <w:spacing w:line="192" w:lineRule="auto"/>
                              <w:jc w:val="center"/>
                              <w:rPr>
                                <w:rFonts w:ascii="Bell MT" w:hAnsi="Bell MT"/>
                                <w:b/>
                                <w:bCs/>
                                <w:color w:val="000000" w:themeColor="text1"/>
                                <w:sz w:val="24"/>
                                <w:szCs w:val="4"/>
                              </w:rPr>
                            </w:pPr>
                            <w:r w:rsidRPr="007347F7">
                              <w:rPr>
                                <w:rFonts w:ascii="Bell MT" w:hAnsi="Bell MT"/>
                                <w:b/>
                                <w:bCs/>
                                <w:color w:val="000000" w:themeColor="text1"/>
                                <w:sz w:val="24"/>
                                <w:szCs w:val="4"/>
                              </w:rPr>
                              <w:t>OCA SE 8 Programmer Certified</w:t>
                            </w:r>
                          </w:p>
                          <w:p w14:paraId="4612736A" w14:textId="77777777" w:rsidR="00FC5365" w:rsidRPr="007347F7" w:rsidRDefault="00FC5365" w:rsidP="004A60EB">
                            <w:pPr>
                              <w:spacing w:line="192" w:lineRule="auto"/>
                              <w:jc w:val="center"/>
                              <w:rPr>
                                <w:rFonts w:ascii="Bell MT" w:hAnsi="Bell MT"/>
                                <w:b/>
                                <w:bCs/>
                                <w:color w:val="000000" w:themeColor="text1"/>
                                <w:sz w:val="24"/>
                                <w:szCs w:val="4"/>
                              </w:rPr>
                            </w:pPr>
                            <w:r w:rsidRPr="007347F7">
                              <w:rPr>
                                <w:rFonts w:ascii="Bell MT" w:hAnsi="Bell MT"/>
                                <w:b/>
                                <w:bCs/>
                                <w:color w:val="000000" w:themeColor="text1"/>
                                <w:sz w:val="24"/>
                                <w:szCs w:val="4"/>
                              </w:rPr>
                              <w:t>Professional Scrum Master Certified</w:t>
                            </w:r>
                          </w:p>
                          <w:p w14:paraId="4CE28A77" w14:textId="6987B2C0" w:rsidR="00FC5365" w:rsidRPr="00FC5365" w:rsidRDefault="00FC5365" w:rsidP="00FC5365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FC5365">
                              <w:rPr>
                                <w:rFonts w:ascii="Garamond" w:eastAsia="Garamond" w:hAnsi="Garamond" w:cs="Garamond"/>
                                <w:b/>
                                <w:bCs/>
                                <w:noProof/>
                                <w:sz w:val="20"/>
                                <w:szCs w:val="20"/>
                                <w:lang w:eastAsia="en-US"/>
                              </w:rPr>
                              <w:drawing>
                                <wp:inline distT="0" distB="0" distL="0" distR="0" wp14:anchorId="172EAE5E" wp14:editId="476571B8">
                                  <wp:extent cx="763211" cy="763211"/>
                                  <wp:effectExtent l="0" t="0" r="0" b="0"/>
                                  <wp:docPr id="12" name="officeArt object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73741825" name="page1image1827776.png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63211" cy="76321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12700" cap="flat">
                                            <a:noFill/>
                                            <a:miter lim="400000"/>
                                          </a:ln>
                                          <a:effectLst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B32A1C" w:rsidRPr="00FC5365">
                              <w:rPr>
                                <w:rFonts w:ascii="Garamond" w:eastAsia="Garamond" w:hAnsi="Garamond" w:cs="Garamond"/>
                                <w:b/>
                                <w:bCs/>
                                <w:noProof/>
                                <w:sz w:val="20"/>
                                <w:szCs w:val="20"/>
                                <w:lang w:eastAsia="en-US"/>
                              </w:rPr>
                              <w:drawing>
                                <wp:inline distT="0" distB="0" distL="0" distR="0" wp14:anchorId="1C22C554" wp14:editId="7CF8F058">
                                  <wp:extent cx="567996" cy="972478"/>
                                  <wp:effectExtent l="0" t="0" r="0" b="0"/>
                                  <wp:docPr id="15" name="officeArt object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73741826" name="page1image1829648.png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67996" cy="97247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12700" cap="flat">
                                            <a:noFill/>
                                            <a:miter lim="400000"/>
                                          </a:ln>
                                          <a:effectLst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C297B31" w14:textId="5334774F" w:rsidR="00FC5365" w:rsidRPr="00FC5365" w:rsidRDefault="00FC5365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BEACE6" id="Text Box 2" o:spid="_x0000_s1035" type="#_x0000_t202" style="position:absolute;margin-left:0;margin-top:114.4pt;width:609.25pt;height:183pt;z-index:251741184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">
                <v:textbox>
                  <w:txbxContent>
                    <w:p w14:paraId="0B14F86E" w14:textId="2E4B21B0" w:rsidR="00284104" w:rsidRDefault="00284104" w:rsidP="004A60EB">
                      <w:pPr>
                        <w:spacing w:line="192" w:lineRule="auto"/>
                        <w:jc w:val="center"/>
                        <w:rPr>
                          <w:rFonts w:ascii="Bell MT" w:hAnsi="Bell MT"/>
                          <w:b/>
                          <w:bCs/>
                          <w:color w:val="000000" w:themeColor="text1"/>
                          <w:sz w:val="24"/>
                          <w:szCs w:val="4"/>
                        </w:rPr>
                      </w:pPr>
                      <w:r>
                        <w:rPr>
                          <w:rFonts w:ascii="Bell MT" w:hAnsi="Bell MT"/>
                          <w:b/>
                          <w:bCs/>
                          <w:color w:val="000000" w:themeColor="text1"/>
                          <w:sz w:val="24"/>
                          <w:szCs w:val="4"/>
                        </w:rPr>
                        <w:t xml:space="preserve">Master Degre of Software Development, Boston University, (Anticipated graduate </w:t>
                      </w:r>
                      <w:r w:rsidR="00EB3242">
                        <w:rPr>
                          <w:rFonts w:ascii="Bell MT" w:hAnsi="Bell MT"/>
                          <w:b/>
                          <w:bCs/>
                          <w:color w:val="000000" w:themeColor="text1"/>
                          <w:sz w:val="24"/>
                          <w:szCs w:val="4"/>
                        </w:rPr>
                        <w:t>Dec</w:t>
                      </w:r>
                      <w:r>
                        <w:rPr>
                          <w:rFonts w:ascii="Bell MT" w:hAnsi="Bell MT"/>
                          <w:b/>
                          <w:bCs/>
                          <w:color w:val="000000" w:themeColor="text1"/>
                          <w:sz w:val="24"/>
                          <w:szCs w:val="4"/>
                        </w:rPr>
                        <w:t xml:space="preserve"> 2022)</w:t>
                      </w:r>
                    </w:p>
                    <w:p w14:paraId="1E641016" w14:textId="3F1C225F" w:rsidR="00FC5365" w:rsidRPr="007347F7" w:rsidRDefault="00401C10" w:rsidP="004A60EB">
                      <w:pPr>
                        <w:spacing w:line="192" w:lineRule="auto"/>
                        <w:jc w:val="center"/>
                        <w:rPr>
                          <w:rFonts w:ascii="Bell MT" w:hAnsi="Bell MT"/>
                          <w:b/>
                          <w:bCs/>
                          <w:color w:val="000000" w:themeColor="text1"/>
                          <w:sz w:val="24"/>
                          <w:szCs w:val="4"/>
                        </w:rPr>
                      </w:pPr>
                      <w:r w:rsidRPr="007347F7">
                        <w:rPr>
                          <w:rFonts w:ascii="Bell MT" w:hAnsi="Bell MT"/>
                          <w:b/>
                          <w:bCs/>
                          <w:color w:val="000000" w:themeColor="text1"/>
                          <w:sz w:val="24"/>
                          <w:szCs w:val="4"/>
                        </w:rPr>
                        <w:t>Bachelor’s degree</w:t>
                      </w:r>
                      <w:r w:rsidR="00FC5365" w:rsidRPr="007347F7">
                        <w:rPr>
                          <w:rFonts w:ascii="Bell MT" w:hAnsi="Bell MT"/>
                          <w:b/>
                          <w:bCs/>
                          <w:color w:val="000000" w:themeColor="text1"/>
                          <w:sz w:val="24"/>
                          <w:szCs w:val="4"/>
                        </w:rPr>
                        <w:t xml:space="preserve">, Industrial Engineer, Turkish Air Academy (2015)     </w:t>
                      </w:r>
                    </w:p>
                    <w:p w14:paraId="2A8EDF1F" w14:textId="6B065E2C" w:rsidR="00FC5365" w:rsidRPr="007347F7" w:rsidRDefault="00FC5365" w:rsidP="004A60EB">
                      <w:pPr>
                        <w:spacing w:line="192" w:lineRule="auto"/>
                        <w:jc w:val="center"/>
                        <w:rPr>
                          <w:rFonts w:ascii="Bell MT" w:hAnsi="Bell MT"/>
                          <w:b/>
                          <w:bCs/>
                          <w:color w:val="000000" w:themeColor="text1"/>
                          <w:sz w:val="24"/>
                          <w:szCs w:val="4"/>
                        </w:rPr>
                      </w:pPr>
                      <w:r w:rsidRPr="007347F7">
                        <w:rPr>
                          <w:rFonts w:ascii="Bell MT" w:hAnsi="Bell MT"/>
                          <w:b/>
                          <w:bCs/>
                          <w:color w:val="000000" w:themeColor="text1"/>
                          <w:sz w:val="24"/>
                          <w:szCs w:val="4"/>
                        </w:rPr>
                        <w:t>OCA SE 8 Programmer Certified</w:t>
                      </w:r>
                    </w:p>
                    <w:p w14:paraId="4612736A" w14:textId="77777777" w:rsidR="00FC5365" w:rsidRPr="007347F7" w:rsidRDefault="00FC5365" w:rsidP="004A60EB">
                      <w:pPr>
                        <w:spacing w:line="192" w:lineRule="auto"/>
                        <w:jc w:val="center"/>
                        <w:rPr>
                          <w:rFonts w:ascii="Bell MT" w:hAnsi="Bell MT"/>
                          <w:b/>
                          <w:bCs/>
                          <w:color w:val="000000" w:themeColor="text1"/>
                          <w:sz w:val="24"/>
                          <w:szCs w:val="4"/>
                        </w:rPr>
                      </w:pPr>
                      <w:r w:rsidRPr="007347F7">
                        <w:rPr>
                          <w:rFonts w:ascii="Bell MT" w:hAnsi="Bell MT"/>
                          <w:b/>
                          <w:bCs/>
                          <w:color w:val="000000" w:themeColor="text1"/>
                          <w:sz w:val="24"/>
                          <w:szCs w:val="4"/>
                        </w:rPr>
                        <w:t>Professional Scrum Master Certified</w:t>
                      </w:r>
                    </w:p>
                    <w:p w14:paraId="4CE28A77" w14:textId="6987B2C0" w:rsidR="00FC5365" w:rsidRPr="00FC5365" w:rsidRDefault="00FC5365" w:rsidP="00FC5365">
                      <w:pPr>
                        <w:jc w:val="center"/>
                        <w:rPr>
                          <w:sz w:val="14"/>
                          <w:szCs w:val="14"/>
                        </w:rPr>
                      </w:pPr>
                      <w:r w:rsidRPr="00FC5365">
                        <w:rPr>
                          <w:rFonts w:ascii="Garamond" w:eastAsia="Garamond" w:hAnsi="Garamond" w:cs="Garamond"/>
                          <w:b/>
                          <w:bCs/>
                          <w:noProof/>
                          <w:sz w:val="20"/>
                          <w:szCs w:val="20"/>
                          <w:lang w:eastAsia="en-US"/>
                        </w:rPr>
                        <w:drawing>
                          <wp:inline distT="0" distB="0" distL="0" distR="0" wp14:anchorId="172EAE5E" wp14:editId="476571B8">
                            <wp:extent cx="763211" cy="763211"/>
                            <wp:effectExtent l="0" t="0" r="0" b="0"/>
                            <wp:docPr id="12" name="officeArt object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73741825" name="page1image1827776.png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63211" cy="763211"/>
                                    </a:xfrm>
                                    <a:prstGeom prst="rect">
                                      <a:avLst/>
                                    </a:prstGeom>
                                    <a:ln w="12700" cap="flat">
                                      <a:noFill/>
                                      <a:miter lim="400000"/>
                                    </a:ln>
                                    <a:effectLst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B32A1C" w:rsidRPr="00FC5365">
                        <w:rPr>
                          <w:rFonts w:ascii="Garamond" w:eastAsia="Garamond" w:hAnsi="Garamond" w:cs="Garamond"/>
                          <w:b/>
                          <w:bCs/>
                          <w:noProof/>
                          <w:sz w:val="20"/>
                          <w:szCs w:val="20"/>
                          <w:lang w:eastAsia="en-US"/>
                        </w:rPr>
                        <w:drawing>
                          <wp:inline distT="0" distB="0" distL="0" distR="0" wp14:anchorId="1C22C554" wp14:editId="7CF8F058">
                            <wp:extent cx="567996" cy="972478"/>
                            <wp:effectExtent l="0" t="0" r="0" b="0"/>
                            <wp:docPr id="15" name="officeArt object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73741826" name="page1image1829648.png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67996" cy="972478"/>
                                    </a:xfrm>
                                    <a:prstGeom prst="rect">
                                      <a:avLst/>
                                    </a:prstGeom>
                                    <a:ln w="12700" cap="flat">
                                      <a:noFill/>
                                      <a:miter lim="400000"/>
                                    </a:ln>
                                    <a:effectLst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C297B31" w14:textId="5334774F" w:rsidR="00FC5365" w:rsidRPr="00FC5365" w:rsidRDefault="00FC5365">
                      <w:pPr>
                        <w:rPr>
                          <w:sz w:val="14"/>
                          <w:szCs w:val="14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4A60EB" w:rsidRPr="00284104">
        <w:rPr>
          <w:color w:val="1C525B" w:themeColor="accent1" w:themeShade="80"/>
          <w:sz w:val="40"/>
          <w:szCs w:val="44"/>
        </w:rPr>
        <w:t>Certification/Education</w:t>
      </w:r>
      <w:r w:rsidR="004A60EB" w:rsidRPr="00284104">
        <w:rPr>
          <w:rFonts w:ascii="Bell MT" w:hAnsi="Bell MT"/>
          <w:color w:val="000000" w:themeColor="text1"/>
          <w:sz w:val="44"/>
          <w:szCs w:val="14"/>
        </w:rPr>
        <w:t xml:space="preserve"> </w:t>
      </w:r>
    </w:p>
    <w:sectPr w:rsidR="0000154D" w:rsidRPr="00284104" w:rsidSect="006C44D6">
      <w:footerReference w:type="default" r:id="rId14"/>
      <w:pgSz w:w="12240" w:h="15840"/>
      <w:pgMar w:top="720" w:right="432" w:bottom="720" w:left="288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EFB6D7" w14:textId="77777777" w:rsidR="007F308D" w:rsidRDefault="007F308D">
      <w:pPr>
        <w:spacing w:after="0"/>
      </w:pPr>
      <w:r>
        <w:separator/>
      </w:r>
    </w:p>
  </w:endnote>
  <w:endnote w:type="continuationSeparator" w:id="0">
    <w:p w14:paraId="246B9979" w14:textId="77777777" w:rsidR="007F308D" w:rsidRDefault="007F308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明朝B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 Neue">
    <w:altName w:val="Sylfaen"/>
    <w:charset w:val="00"/>
    <w:family w:val="roman"/>
    <w:pitch w:val="default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86C40" w14:textId="0DD33DF8" w:rsidR="0091068C" w:rsidRDefault="0091068C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3810C6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D90552" w14:textId="77777777" w:rsidR="007F308D" w:rsidRDefault="007F308D">
      <w:pPr>
        <w:spacing w:after="0"/>
      </w:pPr>
      <w:r>
        <w:separator/>
      </w:r>
    </w:p>
  </w:footnote>
  <w:footnote w:type="continuationSeparator" w:id="0">
    <w:p w14:paraId="0DE44FC1" w14:textId="77777777" w:rsidR="007F308D" w:rsidRDefault="007F308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6CCF0C2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30E6000"/>
    <w:multiLevelType w:val="hybridMultilevel"/>
    <w:tmpl w:val="6F5226E4"/>
    <w:styleLink w:val="ImportedStyle1"/>
    <w:lvl w:ilvl="0" w:tplc="606449F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C325350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B28807E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7D09A1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FD031B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798731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E5ED5D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AEC8A54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D5898EC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3" w15:restartNumberingAfterBreak="0">
    <w:nsid w:val="0D5C37D9"/>
    <w:multiLevelType w:val="hybridMultilevel"/>
    <w:tmpl w:val="7FA07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15CC75F0"/>
    <w:multiLevelType w:val="hybridMultilevel"/>
    <w:tmpl w:val="74C8B5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523486"/>
    <w:multiLevelType w:val="hybridMultilevel"/>
    <w:tmpl w:val="9A0AE1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42015D"/>
    <w:multiLevelType w:val="hybridMultilevel"/>
    <w:tmpl w:val="E09075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757981"/>
    <w:multiLevelType w:val="hybridMultilevel"/>
    <w:tmpl w:val="35C05B04"/>
    <w:lvl w:ilvl="0" w:tplc="04090009">
      <w:start w:val="1"/>
      <w:numFmt w:val="bullet"/>
      <w:lvlText w:val="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9" w15:restartNumberingAfterBreak="0">
    <w:nsid w:val="27C864A0"/>
    <w:multiLevelType w:val="multilevel"/>
    <w:tmpl w:val="F42A8A2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285F7D18"/>
    <w:multiLevelType w:val="hybridMultilevel"/>
    <w:tmpl w:val="8B5E049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5983F91"/>
    <w:multiLevelType w:val="hybridMultilevel"/>
    <w:tmpl w:val="D27EED7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3D1A543B"/>
    <w:multiLevelType w:val="hybridMultilevel"/>
    <w:tmpl w:val="39C466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6F7C0A"/>
    <w:multiLevelType w:val="hybridMultilevel"/>
    <w:tmpl w:val="B86EE6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D639AF"/>
    <w:multiLevelType w:val="hybridMultilevel"/>
    <w:tmpl w:val="69D21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F27507"/>
    <w:multiLevelType w:val="hybridMultilevel"/>
    <w:tmpl w:val="D542E166"/>
    <w:lvl w:ilvl="0" w:tplc="04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28" w15:restartNumberingAfterBreak="0">
    <w:nsid w:val="49643CE4"/>
    <w:multiLevelType w:val="hybridMultilevel"/>
    <w:tmpl w:val="49BACE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B3B5FC5"/>
    <w:multiLevelType w:val="hybridMultilevel"/>
    <w:tmpl w:val="C1AA2640"/>
    <w:lvl w:ilvl="0" w:tplc="040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30" w15:restartNumberingAfterBreak="0">
    <w:nsid w:val="4B8C7DB6"/>
    <w:multiLevelType w:val="hybridMultilevel"/>
    <w:tmpl w:val="14D21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DBB4D4E"/>
    <w:multiLevelType w:val="hybridMultilevel"/>
    <w:tmpl w:val="E27679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F0774D2"/>
    <w:multiLevelType w:val="hybridMultilevel"/>
    <w:tmpl w:val="6F5226E4"/>
    <w:numStyleLink w:val="ImportedStyle1"/>
  </w:abstractNum>
  <w:abstractNum w:abstractNumId="33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4" w15:restartNumberingAfterBreak="0">
    <w:nsid w:val="52FC5048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5" w15:restartNumberingAfterBreak="0">
    <w:nsid w:val="54DC480E"/>
    <w:multiLevelType w:val="hybridMultilevel"/>
    <w:tmpl w:val="F704E6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5F2B45A5"/>
    <w:multiLevelType w:val="hybridMultilevel"/>
    <w:tmpl w:val="228C9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2D5F31"/>
    <w:multiLevelType w:val="multilevel"/>
    <w:tmpl w:val="5BE26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39" w15:restartNumberingAfterBreak="0">
    <w:nsid w:val="70EF4A5C"/>
    <w:multiLevelType w:val="hybridMultilevel"/>
    <w:tmpl w:val="5C048C62"/>
    <w:lvl w:ilvl="0" w:tplc="74B0E352">
      <w:start w:val="1"/>
      <w:numFmt w:val="bullet"/>
      <w:lvlText w:val="-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1866955"/>
    <w:multiLevelType w:val="multilevel"/>
    <w:tmpl w:val="01684A1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41" w15:restartNumberingAfterBreak="0">
    <w:nsid w:val="75451F46"/>
    <w:multiLevelType w:val="hybridMultilevel"/>
    <w:tmpl w:val="DD3A84A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FC0923"/>
    <w:multiLevelType w:val="hybridMultilevel"/>
    <w:tmpl w:val="982AEC2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25255E"/>
    <w:multiLevelType w:val="multilevel"/>
    <w:tmpl w:val="7CF08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562AE3"/>
    <w:multiLevelType w:val="multilevel"/>
    <w:tmpl w:val="EF12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8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9"/>
  </w:num>
  <w:num w:numId="15">
    <w:abstractNumId w:val="33"/>
  </w:num>
  <w:num w:numId="16">
    <w:abstractNumId w:val="14"/>
  </w:num>
  <w:num w:numId="17">
    <w:abstractNumId w:val="23"/>
  </w:num>
  <w:num w:numId="18">
    <w:abstractNumId w:val="11"/>
  </w:num>
  <w:num w:numId="19">
    <w:abstractNumId w:val="40"/>
  </w:num>
  <w:num w:numId="20">
    <w:abstractNumId w:val="34"/>
  </w:num>
  <w:num w:numId="21">
    <w:abstractNumId w:val="12"/>
  </w:num>
  <w:num w:numId="22">
    <w:abstractNumId w:val="21"/>
  </w:num>
  <w:num w:numId="23">
    <w:abstractNumId w:val="38"/>
  </w:num>
  <w:num w:numId="24">
    <w:abstractNumId w:val="30"/>
  </w:num>
  <w:num w:numId="25">
    <w:abstractNumId w:val="39"/>
  </w:num>
  <w:num w:numId="26">
    <w:abstractNumId w:val="13"/>
  </w:num>
  <w:num w:numId="27">
    <w:abstractNumId w:val="22"/>
  </w:num>
  <w:num w:numId="28">
    <w:abstractNumId w:val="28"/>
  </w:num>
  <w:num w:numId="29">
    <w:abstractNumId w:val="35"/>
  </w:num>
  <w:num w:numId="30">
    <w:abstractNumId w:val="31"/>
  </w:num>
  <w:num w:numId="31">
    <w:abstractNumId w:val="16"/>
  </w:num>
  <w:num w:numId="32">
    <w:abstractNumId w:val="25"/>
  </w:num>
  <w:num w:numId="33">
    <w:abstractNumId w:val="36"/>
  </w:num>
  <w:num w:numId="34">
    <w:abstractNumId w:val="29"/>
  </w:num>
  <w:num w:numId="35">
    <w:abstractNumId w:val="27"/>
  </w:num>
  <w:num w:numId="36">
    <w:abstractNumId w:val="42"/>
  </w:num>
  <w:num w:numId="37">
    <w:abstractNumId w:val="20"/>
  </w:num>
  <w:num w:numId="38">
    <w:abstractNumId w:val="41"/>
  </w:num>
  <w:num w:numId="39">
    <w:abstractNumId w:val="18"/>
  </w:num>
  <w:num w:numId="40">
    <w:abstractNumId w:val="15"/>
  </w:num>
  <w:num w:numId="41">
    <w:abstractNumId w:val="24"/>
  </w:num>
  <w:num w:numId="42">
    <w:abstractNumId w:val="17"/>
  </w:num>
  <w:num w:numId="43">
    <w:abstractNumId w:val="26"/>
  </w:num>
  <w:num w:numId="44">
    <w:abstractNumId w:val="43"/>
  </w:num>
  <w:num w:numId="45">
    <w:abstractNumId w:val="37"/>
  </w:num>
  <w:num w:numId="46">
    <w:abstractNumId w:val="44"/>
  </w:num>
  <w:num w:numId="47">
    <w:abstractNumId w:val="10"/>
  </w:num>
  <w:num w:numId="48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0E25"/>
    <w:rsid w:val="000014F7"/>
    <w:rsid w:val="0000154D"/>
    <w:rsid w:val="00005FE2"/>
    <w:rsid w:val="0001554B"/>
    <w:rsid w:val="000166EB"/>
    <w:rsid w:val="00016EA5"/>
    <w:rsid w:val="00024BB6"/>
    <w:rsid w:val="00024CF5"/>
    <w:rsid w:val="00025341"/>
    <w:rsid w:val="00030CC5"/>
    <w:rsid w:val="00031371"/>
    <w:rsid w:val="00033A8D"/>
    <w:rsid w:val="00041486"/>
    <w:rsid w:val="00050C52"/>
    <w:rsid w:val="00053CBD"/>
    <w:rsid w:val="00057437"/>
    <w:rsid w:val="0006365E"/>
    <w:rsid w:val="0007064C"/>
    <w:rsid w:val="000715F3"/>
    <w:rsid w:val="00071F19"/>
    <w:rsid w:val="00072C73"/>
    <w:rsid w:val="000769C6"/>
    <w:rsid w:val="00080124"/>
    <w:rsid w:val="000803D8"/>
    <w:rsid w:val="00081F3F"/>
    <w:rsid w:val="00082547"/>
    <w:rsid w:val="00083883"/>
    <w:rsid w:val="00086924"/>
    <w:rsid w:val="00090D4A"/>
    <w:rsid w:val="00091CB8"/>
    <w:rsid w:val="00093095"/>
    <w:rsid w:val="000A4F59"/>
    <w:rsid w:val="000A5C56"/>
    <w:rsid w:val="000A6CB9"/>
    <w:rsid w:val="000A7E57"/>
    <w:rsid w:val="000B1939"/>
    <w:rsid w:val="000B22AC"/>
    <w:rsid w:val="000B3168"/>
    <w:rsid w:val="000C660C"/>
    <w:rsid w:val="000D25DC"/>
    <w:rsid w:val="000D61AC"/>
    <w:rsid w:val="000E678E"/>
    <w:rsid w:val="000F0609"/>
    <w:rsid w:val="000F1B05"/>
    <w:rsid w:val="000F371A"/>
    <w:rsid w:val="00103AE2"/>
    <w:rsid w:val="001040B6"/>
    <w:rsid w:val="00105341"/>
    <w:rsid w:val="001107AA"/>
    <w:rsid w:val="0013239F"/>
    <w:rsid w:val="00132F02"/>
    <w:rsid w:val="00133B7A"/>
    <w:rsid w:val="00137915"/>
    <w:rsid w:val="00141A4C"/>
    <w:rsid w:val="00142AE5"/>
    <w:rsid w:val="00143BB3"/>
    <w:rsid w:val="0014452A"/>
    <w:rsid w:val="00161CEE"/>
    <w:rsid w:val="001658B4"/>
    <w:rsid w:val="00167490"/>
    <w:rsid w:val="001704E4"/>
    <w:rsid w:val="00174278"/>
    <w:rsid w:val="001A13CB"/>
    <w:rsid w:val="001A1BF7"/>
    <w:rsid w:val="001A3441"/>
    <w:rsid w:val="001A3BFF"/>
    <w:rsid w:val="001B29CF"/>
    <w:rsid w:val="001B39EF"/>
    <w:rsid w:val="001C5C44"/>
    <w:rsid w:val="001D3265"/>
    <w:rsid w:val="001E11E0"/>
    <w:rsid w:val="001E6013"/>
    <w:rsid w:val="001F0FD4"/>
    <w:rsid w:val="001F1B12"/>
    <w:rsid w:val="0020134E"/>
    <w:rsid w:val="0021458C"/>
    <w:rsid w:val="00216A81"/>
    <w:rsid w:val="0022024E"/>
    <w:rsid w:val="002223A4"/>
    <w:rsid w:val="0022261F"/>
    <w:rsid w:val="0022376C"/>
    <w:rsid w:val="00223B7A"/>
    <w:rsid w:val="00233FFD"/>
    <w:rsid w:val="00236C38"/>
    <w:rsid w:val="00243CAB"/>
    <w:rsid w:val="00267521"/>
    <w:rsid w:val="00273EE4"/>
    <w:rsid w:val="0028220F"/>
    <w:rsid w:val="00284104"/>
    <w:rsid w:val="00293464"/>
    <w:rsid w:val="00296345"/>
    <w:rsid w:val="002A3DF4"/>
    <w:rsid w:val="002A41AC"/>
    <w:rsid w:val="002B6902"/>
    <w:rsid w:val="002C15B6"/>
    <w:rsid w:val="002D6752"/>
    <w:rsid w:val="002E1114"/>
    <w:rsid w:val="002E248E"/>
    <w:rsid w:val="002F7085"/>
    <w:rsid w:val="00301514"/>
    <w:rsid w:val="003056F0"/>
    <w:rsid w:val="003074C8"/>
    <w:rsid w:val="00316B33"/>
    <w:rsid w:val="0032565D"/>
    <w:rsid w:val="0033074E"/>
    <w:rsid w:val="00341F51"/>
    <w:rsid w:val="00346E8D"/>
    <w:rsid w:val="00353D34"/>
    <w:rsid w:val="00353EED"/>
    <w:rsid w:val="00354DEE"/>
    <w:rsid w:val="00356C14"/>
    <w:rsid w:val="003806AF"/>
    <w:rsid w:val="003810C6"/>
    <w:rsid w:val="0038264D"/>
    <w:rsid w:val="00387AEC"/>
    <w:rsid w:val="00390797"/>
    <w:rsid w:val="003931D4"/>
    <w:rsid w:val="0039463C"/>
    <w:rsid w:val="003967C2"/>
    <w:rsid w:val="003B27E7"/>
    <w:rsid w:val="003C0722"/>
    <w:rsid w:val="003C0E25"/>
    <w:rsid w:val="003C6023"/>
    <w:rsid w:val="003D67B6"/>
    <w:rsid w:val="003E0468"/>
    <w:rsid w:val="00401C10"/>
    <w:rsid w:val="00407287"/>
    <w:rsid w:val="004138E7"/>
    <w:rsid w:val="00413D83"/>
    <w:rsid w:val="00424DB2"/>
    <w:rsid w:val="00437A8F"/>
    <w:rsid w:val="00441A22"/>
    <w:rsid w:val="00443FF5"/>
    <w:rsid w:val="004464EA"/>
    <w:rsid w:val="00446A8E"/>
    <w:rsid w:val="00450A8D"/>
    <w:rsid w:val="004708C9"/>
    <w:rsid w:val="004719EF"/>
    <w:rsid w:val="004776CA"/>
    <w:rsid w:val="00487510"/>
    <w:rsid w:val="00491D44"/>
    <w:rsid w:val="00493DB6"/>
    <w:rsid w:val="00495293"/>
    <w:rsid w:val="004A119A"/>
    <w:rsid w:val="004A2165"/>
    <w:rsid w:val="004A563E"/>
    <w:rsid w:val="004A60EB"/>
    <w:rsid w:val="004A63EB"/>
    <w:rsid w:val="004B2BE9"/>
    <w:rsid w:val="004B6381"/>
    <w:rsid w:val="004C3CE5"/>
    <w:rsid w:val="004C47D4"/>
    <w:rsid w:val="004D1053"/>
    <w:rsid w:val="004D33E9"/>
    <w:rsid w:val="004D5B23"/>
    <w:rsid w:val="004D7A7B"/>
    <w:rsid w:val="004E2BBC"/>
    <w:rsid w:val="004E3CC8"/>
    <w:rsid w:val="004E5F54"/>
    <w:rsid w:val="004F0382"/>
    <w:rsid w:val="004F1263"/>
    <w:rsid w:val="00505E97"/>
    <w:rsid w:val="00523A50"/>
    <w:rsid w:val="005257A5"/>
    <w:rsid w:val="00533374"/>
    <w:rsid w:val="00537DC3"/>
    <w:rsid w:val="005417AD"/>
    <w:rsid w:val="0055471B"/>
    <w:rsid w:val="00557074"/>
    <w:rsid w:val="0056796C"/>
    <w:rsid w:val="0057409B"/>
    <w:rsid w:val="00577F03"/>
    <w:rsid w:val="00582775"/>
    <w:rsid w:val="005852D6"/>
    <w:rsid w:val="005904C0"/>
    <w:rsid w:val="00590E4C"/>
    <w:rsid w:val="00591558"/>
    <w:rsid w:val="00594064"/>
    <w:rsid w:val="00594D20"/>
    <w:rsid w:val="0059616C"/>
    <w:rsid w:val="00596E10"/>
    <w:rsid w:val="005A6CB0"/>
    <w:rsid w:val="005B5F28"/>
    <w:rsid w:val="005C30A2"/>
    <w:rsid w:val="005C5EF8"/>
    <w:rsid w:val="005C7434"/>
    <w:rsid w:val="005C7954"/>
    <w:rsid w:val="005D4DB5"/>
    <w:rsid w:val="00600896"/>
    <w:rsid w:val="006022FB"/>
    <w:rsid w:val="00614C4B"/>
    <w:rsid w:val="00617B26"/>
    <w:rsid w:val="00620156"/>
    <w:rsid w:val="00621386"/>
    <w:rsid w:val="006245F9"/>
    <w:rsid w:val="006270A9"/>
    <w:rsid w:val="00631CD7"/>
    <w:rsid w:val="00632058"/>
    <w:rsid w:val="006470DE"/>
    <w:rsid w:val="006545B5"/>
    <w:rsid w:val="00654B3C"/>
    <w:rsid w:val="00664A4A"/>
    <w:rsid w:val="00665250"/>
    <w:rsid w:val="006654C4"/>
    <w:rsid w:val="00671B15"/>
    <w:rsid w:val="00673EBB"/>
    <w:rsid w:val="00674FF2"/>
    <w:rsid w:val="00675956"/>
    <w:rsid w:val="0067735D"/>
    <w:rsid w:val="0067765A"/>
    <w:rsid w:val="00681034"/>
    <w:rsid w:val="00690722"/>
    <w:rsid w:val="00691DFF"/>
    <w:rsid w:val="00692E64"/>
    <w:rsid w:val="006A1138"/>
    <w:rsid w:val="006A482D"/>
    <w:rsid w:val="006A6BDB"/>
    <w:rsid w:val="006B537F"/>
    <w:rsid w:val="006C12DC"/>
    <w:rsid w:val="006C3751"/>
    <w:rsid w:val="006C44D6"/>
    <w:rsid w:val="006C7A7A"/>
    <w:rsid w:val="006D5103"/>
    <w:rsid w:val="006D6BAE"/>
    <w:rsid w:val="006E5880"/>
    <w:rsid w:val="00701FBB"/>
    <w:rsid w:val="00707BF8"/>
    <w:rsid w:val="007118FE"/>
    <w:rsid w:val="00715DA5"/>
    <w:rsid w:val="00732B21"/>
    <w:rsid w:val="007347F7"/>
    <w:rsid w:val="00737A22"/>
    <w:rsid w:val="0074177A"/>
    <w:rsid w:val="00743061"/>
    <w:rsid w:val="00747472"/>
    <w:rsid w:val="007531E3"/>
    <w:rsid w:val="0075680D"/>
    <w:rsid w:val="00761C13"/>
    <w:rsid w:val="00764CEA"/>
    <w:rsid w:val="007740A0"/>
    <w:rsid w:val="007806DA"/>
    <w:rsid w:val="00787469"/>
    <w:rsid w:val="007A1E47"/>
    <w:rsid w:val="007B1A77"/>
    <w:rsid w:val="007B4468"/>
    <w:rsid w:val="007C0B9A"/>
    <w:rsid w:val="007C4456"/>
    <w:rsid w:val="007C4C22"/>
    <w:rsid w:val="007D6698"/>
    <w:rsid w:val="007E435B"/>
    <w:rsid w:val="007F308D"/>
    <w:rsid w:val="007F4A80"/>
    <w:rsid w:val="007F6957"/>
    <w:rsid w:val="00802A25"/>
    <w:rsid w:val="00816216"/>
    <w:rsid w:val="00821F17"/>
    <w:rsid w:val="0082327F"/>
    <w:rsid w:val="00833516"/>
    <w:rsid w:val="00842C03"/>
    <w:rsid w:val="00853DBC"/>
    <w:rsid w:val="00854268"/>
    <w:rsid w:val="00856374"/>
    <w:rsid w:val="00864327"/>
    <w:rsid w:val="00864B6D"/>
    <w:rsid w:val="00865D38"/>
    <w:rsid w:val="0087734B"/>
    <w:rsid w:val="00883B1E"/>
    <w:rsid w:val="00884563"/>
    <w:rsid w:val="008A0637"/>
    <w:rsid w:val="008B1329"/>
    <w:rsid w:val="008B2837"/>
    <w:rsid w:val="008B43DB"/>
    <w:rsid w:val="008C24D9"/>
    <w:rsid w:val="008C586D"/>
    <w:rsid w:val="008E071A"/>
    <w:rsid w:val="008E50E3"/>
    <w:rsid w:val="008F5AAE"/>
    <w:rsid w:val="009074A0"/>
    <w:rsid w:val="0091068C"/>
    <w:rsid w:val="009169EC"/>
    <w:rsid w:val="009341F2"/>
    <w:rsid w:val="00943267"/>
    <w:rsid w:val="009503A8"/>
    <w:rsid w:val="009648BB"/>
    <w:rsid w:val="0097275D"/>
    <w:rsid w:val="009B53A2"/>
    <w:rsid w:val="009D0390"/>
    <w:rsid w:val="009D0E6B"/>
    <w:rsid w:val="009D1146"/>
    <w:rsid w:val="009D2210"/>
    <w:rsid w:val="009D243C"/>
    <w:rsid w:val="009D5933"/>
    <w:rsid w:val="009D7B00"/>
    <w:rsid w:val="009E04AE"/>
    <w:rsid w:val="009E581B"/>
    <w:rsid w:val="009F2092"/>
    <w:rsid w:val="009F3A4D"/>
    <w:rsid w:val="00A020D8"/>
    <w:rsid w:val="00A130D5"/>
    <w:rsid w:val="00A148E6"/>
    <w:rsid w:val="00A21345"/>
    <w:rsid w:val="00A22014"/>
    <w:rsid w:val="00A5577F"/>
    <w:rsid w:val="00A63297"/>
    <w:rsid w:val="00A757DF"/>
    <w:rsid w:val="00A75C55"/>
    <w:rsid w:val="00A77C70"/>
    <w:rsid w:val="00AD26F5"/>
    <w:rsid w:val="00AE131C"/>
    <w:rsid w:val="00AE187E"/>
    <w:rsid w:val="00AF2818"/>
    <w:rsid w:val="00AF3494"/>
    <w:rsid w:val="00B1003D"/>
    <w:rsid w:val="00B254F3"/>
    <w:rsid w:val="00B3297C"/>
    <w:rsid w:val="00B32A1C"/>
    <w:rsid w:val="00B4797B"/>
    <w:rsid w:val="00B526A2"/>
    <w:rsid w:val="00B53EEB"/>
    <w:rsid w:val="00B603F7"/>
    <w:rsid w:val="00B646C2"/>
    <w:rsid w:val="00B65496"/>
    <w:rsid w:val="00B66E9F"/>
    <w:rsid w:val="00B704F4"/>
    <w:rsid w:val="00B728B9"/>
    <w:rsid w:val="00B7605C"/>
    <w:rsid w:val="00BA3D89"/>
    <w:rsid w:val="00BA7DF9"/>
    <w:rsid w:val="00BC4F32"/>
    <w:rsid w:val="00BD083A"/>
    <w:rsid w:val="00BD32AD"/>
    <w:rsid w:val="00BD5808"/>
    <w:rsid w:val="00BD5B34"/>
    <w:rsid w:val="00BD768D"/>
    <w:rsid w:val="00BE0D7F"/>
    <w:rsid w:val="00BE37BC"/>
    <w:rsid w:val="00BF0D96"/>
    <w:rsid w:val="00BF70FE"/>
    <w:rsid w:val="00C0038C"/>
    <w:rsid w:val="00C01249"/>
    <w:rsid w:val="00C215DF"/>
    <w:rsid w:val="00C23CBD"/>
    <w:rsid w:val="00C25CA1"/>
    <w:rsid w:val="00C3110F"/>
    <w:rsid w:val="00C53E5D"/>
    <w:rsid w:val="00C55D40"/>
    <w:rsid w:val="00C61F8E"/>
    <w:rsid w:val="00C65E5B"/>
    <w:rsid w:val="00C76C72"/>
    <w:rsid w:val="00C822C6"/>
    <w:rsid w:val="00C85A32"/>
    <w:rsid w:val="00C943B9"/>
    <w:rsid w:val="00C95595"/>
    <w:rsid w:val="00CA75D5"/>
    <w:rsid w:val="00CC149B"/>
    <w:rsid w:val="00CC48C7"/>
    <w:rsid w:val="00CD3C65"/>
    <w:rsid w:val="00CF1FEE"/>
    <w:rsid w:val="00CF7612"/>
    <w:rsid w:val="00D051CE"/>
    <w:rsid w:val="00D11A30"/>
    <w:rsid w:val="00D14C41"/>
    <w:rsid w:val="00D2078B"/>
    <w:rsid w:val="00D23A2C"/>
    <w:rsid w:val="00D36C6B"/>
    <w:rsid w:val="00D37B29"/>
    <w:rsid w:val="00D43D73"/>
    <w:rsid w:val="00D46F8E"/>
    <w:rsid w:val="00D51082"/>
    <w:rsid w:val="00D51872"/>
    <w:rsid w:val="00D634C3"/>
    <w:rsid w:val="00D66FFC"/>
    <w:rsid w:val="00D74138"/>
    <w:rsid w:val="00D75CBB"/>
    <w:rsid w:val="00D85654"/>
    <w:rsid w:val="00D93589"/>
    <w:rsid w:val="00D964E4"/>
    <w:rsid w:val="00DC2658"/>
    <w:rsid w:val="00DC62E6"/>
    <w:rsid w:val="00DC743B"/>
    <w:rsid w:val="00DD1987"/>
    <w:rsid w:val="00DD22E7"/>
    <w:rsid w:val="00DD6FDD"/>
    <w:rsid w:val="00DE00EC"/>
    <w:rsid w:val="00DE6B9E"/>
    <w:rsid w:val="00DE7362"/>
    <w:rsid w:val="00DE7450"/>
    <w:rsid w:val="00DE7633"/>
    <w:rsid w:val="00DF14ED"/>
    <w:rsid w:val="00DF32CE"/>
    <w:rsid w:val="00E07423"/>
    <w:rsid w:val="00E11129"/>
    <w:rsid w:val="00E137BE"/>
    <w:rsid w:val="00E303FA"/>
    <w:rsid w:val="00E30AE2"/>
    <w:rsid w:val="00E313C0"/>
    <w:rsid w:val="00E32A32"/>
    <w:rsid w:val="00E37801"/>
    <w:rsid w:val="00E452F6"/>
    <w:rsid w:val="00E60283"/>
    <w:rsid w:val="00E61B4D"/>
    <w:rsid w:val="00E67326"/>
    <w:rsid w:val="00E75A0F"/>
    <w:rsid w:val="00E767BD"/>
    <w:rsid w:val="00E8192D"/>
    <w:rsid w:val="00E83E4B"/>
    <w:rsid w:val="00E95ED9"/>
    <w:rsid w:val="00EA1B80"/>
    <w:rsid w:val="00EA44FB"/>
    <w:rsid w:val="00EB1CF8"/>
    <w:rsid w:val="00EB3242"/>
    <w:rsid w:val="00EB53A5"/>
    <w:rsid w:val="00EE0E86"/>
    <w:rsid w:val="00EF07B5"/>
    <w:rsid w:val="00F077C9"/>
    <w:rsid w:val="00F21EF9"/>
    <w:rsid w:val="00F256E9"/>
    <w:rsid w:val="00F258A9"/>
    <w:rsid w:val="00F376A1"/>
    <w:rsid w:val="00F43016"/>
    <w:rsid w:val="00F50E28"/>
    <w:rsid w:val="00F549BA"/>
    <w:rsid w:val="00F55D0D"/>
    <w:rsid w:val="00F563AA"/>
    <w:rsid w:val="00F57B45"/>
    <w:rsid w:val="00F60D1F"/>
    <w:rsid w:val="00F62923"/>
    <w:rsid w:val="00F77FEC"/>
    <w:rsid w:val="00F82DC4"/>
    <w:rsid w:val="00F8467A"/>
    <w:rsid w:val="00F85A63"/>
    <w:rsid w:val="00F85DCF"/>
    <w:rsid w:val="00FA6DF5"/>
    <w:rsid w:val="00FB08A4"/>
    <w:rsid w:val="00FB12F3"/>
    <w:rsid w:val="00FB247F"/>
    <w:rsid w:val="00FB6620"/>
    <w:rsid w:val="00FC5365"/>
    <w:rsid w:val="00FD6455"/>
    <w:rsid w:val="00FE1454"/>
    <w:rsid w:val="00FE7C35"/>
    <w:rsid w:val="00FF0244"/>
    <w:rsid w:val="00FF7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F7480E8"/>
  <w15:docId w15:val="{FB4E40A4-2691-4434-B926-0C2A0F52A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9CF"/>
  </w:style>
  <w:style w:type="paragraph" w:styleId="Heading1">
    <w:name w:val="heading 1"/>
    <w:basedOn w:val="Normal"/>
    <w:link w:val="Heading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C61F8E"/>
    <w:pPr>
      <w:pBdr>
        <w:bottom w:val="single" w:sz="12" w:space="4" w:color="39A5B7" w:themeColor="accent1"/>
      </w:pBd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1"/>
    <w:rsid w:val="00C61F8E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393939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Header">
    <w:name w:val="header"/>
    <w:basedOn w:val="Normal"/>
    <w:link w:val="HeaderChar"/>
    <w:uiPriority w:val="99"/>
    <w:unhideWhenUsed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rsid w:val="00681034"/>
    <w:rPr>
      <w:color w:val="2A7B88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2A7B88" w:themeColor="accent1" w:themeShade="BF"/>
    </w:rPr>
  </w:style>
  <w:style w:type="paragraph" w:styleId="ListNumber">
    <w:name w:val="List Number"/>
    <w:basedOn w:val="Normal"/>
    <w:uiPriority w:val="11"/>
    <w:qFormat/>
    <w:rsid w:val="0087734B"/>
    <w:pPr>
      <w:numPr>
        <w:numId w:val="23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uiPriority w:val="99"/>
    <w:unhideWhenUsed/>
    <w:rsid w:val="00E83E4B"/>
    <w:rPr>
      <w:color w:val="2A7B88" w:themeColor="accent1" w:themeShade="BF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CommentTextChar"/>
    <w:unhideWhenUsed/>
    <w:rsid w:val="0028220F"/>
    <w:rPr>
      <w:szCs w:val="20"/>
    </w:rPr>
  </w:style>
  <w:style w:type="character" w:customStyle="1" w:styleId="CommentTextChar">
    <w:name w:val="Comment Text Char"/>
    <w:basedOn w:val="DefaultParagraphFont"/>
    <w:link w:val="CommentText"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paragraph" w:styleId="ListParagraph">
    <w:name w:val="List Paragraph"/>
    <w:basedOn w:val="Normal"/>
    <w:uiPriority w:val="34"/>
    <w:unhideWhenUsed/>
    <w:qFormat/>
    <w:rsid w:val="003C0E25"/>
    <w:pPr>
      <w:ind w:left="720"/>
      <w:contextualSpacing/>
    </w:pPr>
  </w:style>
  <w:style w:type="character" w:customStyle="1" w:styleId="hl">
    <w:name w:val="hl"/>
    <w:basedOn w:val="DefaultParagraphFont"/>
    <w:rsid w:val="00DE7362"/>
  </w:style>
  <w:style w:type="table" w:styleId="TableGrid">
    <w:name w:val="Table Grid"/>
    <w:basedOn w:val="TableNormal"/>
    <w:uiPriority w:val="39"/>
    <w:rsid w:val="00CC149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ImportedStyle1">
    <w:name w:val="Imported Style 1"/>
    <w:rsid w:val="004464EA"/>
    <w:pPr>
      <w:numPr>
        <w:numId w:val="47"/>
      </w:numPr>
    </w:pPr>
  </w:style>
  <w:style w:type="paragraph" w:customStyle="1" w:styleId="Default">
    <w:name w:val="Default"/>
    <w:rsid w:val="004464EA"/>
    <w:pPr>
      <w:pBdr>
        <w:top w:val="nil"/>
        <w:left w:val="nil"/>
        <w:bottom w:val="nil"/>
        <w:right w:val="nil"/>
        <w:between w:val="nil"/>
        <w:bar w:val="nil"/>
      </w:pBdr>
      <w:spacing w:after="0"/>
    </w:pPr>
    <w:rPr>
      <w:rFonts w:ascii="Helvetica Neue" w:eastAsia="Arial Unicode MS" w:hAnsi="Helvetica Neue" w:cs="Arial Unicode MS"/>
      <w:color w:val="000000"/>
      <w:bdr w:val="nil"/>
      <w:lang w:eastAsia="en-US"/>
      <w14:textOutline w14:w="0" w14:cap="flat" w14:cmpd="sng" w14:algn="ctr">
        <w14:noFill/>
        <w14:prstDash w14:val="solid"/>
        <w14:bevel/>
      </w14:textOutline>
    </w:rPr>
  </w:style>
  <w:style w:type="character" w:customStyle="1" w:styleId="UnresolvedMention1">
    <w:name w:val="Unresolved Mention1"/>
    <w:basedOn w:val="DefaultParagraphFont"/>
    <w:uiPriority w:val="99"/>
    <w:rsid w:val="00F77F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41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2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32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56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74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04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84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linkedin.com/in/ozan-erol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ozan-erol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dy\AppData\Roaming\Microsoft\Templates\Resume%20(color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98C2FCD9AE741A1B78F92F65615A7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FBF63B-3469-4C23-B8A7-10B89C147C00}"/>
      </w:docPartPr>
      <w:docPartBody>
        <w:p w:rsidR="00B32823" w:rsidRDefault="00E361CE" w:rsidP="00E361CE">
          <w:pPr>
            <w:pStyle w:val="C98C2FCD9AE741A1B78F92F65615A7DF"/>
          </w:pPr>
          <w:r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明朝B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 Neue">
    <w:altName w:val="Sylfaen"/>
    <w:charset w:val="00"/>
    <w:family w:val="roman"/>
    <w:pitch w:val="default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112A1"/>
    <w:rsid w:val="00016D89"/>
    <w:rsid w:val="00095FA4"/>
    <w:rsid w:val="000A42A4"/>
    <w:rsid w:val="00207E92"/>
    <w:rsid w:val="002C5971"/>
    <w:rsid w:val="002F4333"/>
    <w:rsid w:val="0036339E"/>
    <w:rsid w:val="003C40DE"/>
    <w:rsid w:val="00447693"/>
    <w:rsid w:val="00452360"/>
    <w:rsid w:val="00701531"/>
    <w:rsid w:val="007016C2"/>
    <w:rsid w:val="007F33CE"/>
    <w:rsid w:val="0089798A"/>
    <w:rsid w:val="008B2198"/>
    <w:rsid w:val="00917360"/>
    <w:rsid w:val="00995384"/>
    <w:rsid w:val="009F2EDC"/>
    <w:rsid w:val="00A06104"/>
    <w:rsid w:val="00AC732E"/>
    <w:rsid w:val="00B32823"/>
    <w:rsid w:val="00B60B86"/>
    <w:rsid w:val="00BD1AE1"/>
    <w:rsid w:val="00BE6473"/>
    <w:rsid w:val="00C112A1"/>
    <w:rsid w:val="00C821AD"/>
    <w:rsid w:val="00CB65BC"/>
    <w:rsid w:val="00D460F0"/>
    <w:rsid w:val="00D93BB3"/>
    <w:rsid w:val="00DF6D95"/>
    <w:rsid w:val="00E361CE"/>
    <w:rsid w:val="00EC1038"/>
    <w:rsid w:val="00ED49E9"/>
    <w:rsid w:val="00EF3F37"/>
    <w:rsid w:val="00F030D7"/>
    <w:rsid w:val="00F30D31"/>
    <w:rsid w:val="00F50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98C2FCD9AE741A1B78F92F65615A7DF">
    <w:name w:val="C98C2FCD9AE741A1B78F92F65615A7DF"/>
    <w:rsid w:val="00E361C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C73601-1104-4AD6-8877-9B76AB00C8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Resume (color)</Template>
  <TotalTime>12755</TotalTime>
  <Pages>3</Pages>
  <Words>1181</Words>
  <Characters>6738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Andy</dc:creator>
  <cp:keywords/>
  <cp:lastModifiedBy>Ozan Erol</cp:lastModifiedBy>
  <cp:revision>52</cp:revision>
  <cp:lastPrinted>2020-02-17T23:55:00Z</cp:lastPrinted>
  <dcterms:created xsi:type="dcterms:W3CDTF">2020-02-18T02:26:00Z</dcterms:created>
  <dcterms:modified xsi:type="dcterms:W3CDTF">2022-02-02T14:33:00Z</dcterms:modified>
  <cp:version/>
</cp:coreProperties>
</file>